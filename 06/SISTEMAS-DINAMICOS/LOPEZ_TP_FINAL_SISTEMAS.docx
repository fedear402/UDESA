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in Modern Math" w:hAnsi="Latin Modern Math" w:cs="CMU Serif Roman"/>
          <w:bCs w:val="0"/>
        </w:rPr>
        <w:id w:val="-627929158"/>
        <w:placeholder>
          <w:docPart w:val="F81A298A4AE8464BAF1713943E05A4CD"/>
        </w:placeholder>
        <w15:appearance w15:val="hidden"/>
      </w:sdtPr>
      <w:sdtEndPr>
        <w:rPr>
          <w:sz w:val="44"/>
          <w:szCs w:val="48"/>
        </w:rPr>
      </w:sdtEndPr>
      <w:sdtContent>
        <w:p w14:paraId="18AB57B3" w14:textId="72FA1320" w:rsidR="003E7029" w:rsidRPr="00E92997" w:rsidRDefault="003E7029" w:rsidP="00920289">
          <w:pPr>
            <w:pStyle w:val="Title"/>
            <w:rPr>
              <w:rFonts w:ascii="Latin Modern Math" w:hAnsi="Latin Modern Math" w:cs="CMU Serif Roman"/>
              <w:bCs w:val="0"/>
            </w:rPr>
          </w:pPr>
          <w:r w:rsidRPr="00E92997">
            <w:rPr>
              <w:rFonts w:ascii="Latin Modern Math" w:hAnsi="Latin Modern Math" w:cs="CMU Serif Roman"/>
              <w:bCs w:val="0"/>
              <w:color w:val="000000"/>
              <w:bdr w:val="none" w:sz="0" w:space="0" w:color="auto" w:frame="1"/>
            </w:rPr>
            <w:fldChar w:fldCharType="begin"/>
          </w:r>
          <w:r w:rsidRPr="00E92997">
            <w:rPr>
              <w:rFonts w:ascii="Latin Modern Math" w:hAnsi="Latin Modern Math" w:cs="CMU Serif Roman"/>
              <w:bCs w:val="0"/>
              <w:color w:val="000000"/>
              <w:bdr w:val="none" w:sz="0" w:space="0" w:color="auto" w:frame="1"/>
            </w:rPr>
            <w:instrText xml:space="preserve"> INCLUDEPICTURE "https://lh7-us.googleusercontent.com/bUITX7nbhAmBOgMiQNlx8npE9Lo2nghnrHTDcxGVrIZem3GHHRLE8Euyt4FO-n6VWfeeeOSShNPKqEvGv7JHHDlG41-BMcDLwzHEtWgOvGQH9nCkoFu4gTQRtwlZTFsQtw4T6SRD-y4bBCijdhcHuII" \* MERGEFORMATINET </w:instrText>
          </w:r>
          <w:r w:rsidRPr="00E92997">
            <w:rPr>
              <w:rFonts w:ascii="Latin Modern Math" w:hAnsi="Latin Modern Math" w:cs="CMU Serif Roman"/>
              <w:bCs w:val="0"/>
              <w:color w:val="000000"/>
              <w:bdr w:val="none" w:sz="0" w:space="0" w:color="auto" w:frame="1"/>
            </w:rPr>
            <w:fldChar w:fldCharType="separate"/>
          </w:r>
          <w:r w:rsidRPr="00E92997">
            <w:rPr>
              <w:rFonts w:ascii="Latin Modern Math" w:hAnsi="Latin Modern Math" w:cs="CMU Serif Roman"/>
              <w:bCs w:val="0"/>
              <w:noProof/>
              <w:color w:val="000000"/>
              <w:bdr w:val="none" w:sz="0" w:space="0" w:color="auto" w:frame="1"/>
            </w:rPr>
            <w:drawing>
              <wp:inline distT="0" distB="0" distL="0" distR="0" wp14:anchorId="22CEBFAD" wp14:editId="2AFC4432">
                <wp:extent cx="2279737" cy="1517014"/>
                <wp:effectExtent l="0" t="0" r="0" b="0"/>
                <wp:docPr id="109186381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63813"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3061" cy="1532534"/>
                        </a:xfrm>
                        <a:prstGeom prst="rect">
                          <a:avLst/>
                        </a:prstGeom>
                        <a:noFill/>
                        <a:ln>
                          <a:noFill/>
                        </a:ln>
                      </pic:spPr>
                    </pic:pic>
                  </a:graphicData>
                </a:graphic>
              </wp:inline>
            </w:drawing>
          </w:r>
          <w:r w:rsidRPr="00E92997">
            <w:rPr>
              <w:rFonts w:ascii="Latin Modern Math" w:hAnsi="Latin Modern Math" w:cs="CMU Serif Roman"/>
              <w:bCs w:val="0"/>
              <w:color w:val="000000"/>
              <w:bdr w:val="none" w:sz="0" w:space="0" w:color="auto" w:frame="1"/>
            </w:rPr>
            <w:fldChar w:fldCharType="end"/>
          </w:r>
        </w:p>
        <w:p w14:paraId="18E5F041" w14:textId="270CE94E" w:rsidR="00C804D2" w:rsidRPr="00E92997" w:rsidRDefault="00A95EE8" w:rsidP="00920289">
          <w:pPr>
            <w:pStyle w:val="Title"/>
            <w:rPr>
              <w:rFonts w:ascii="Latin Modern Math" w:hAnsi="Latin Modern Math" w:cs="CMU Serif Roman"/>
              <w:bCs w:val="0"/>
              <w:sz w:val="44"/>
              <w:szCs w:val="48"/>
            </w:rPr>
          </w:pPr>
          <w:r w:rsidRPr="00E92997">
            <w:rPr>
              <w:rFonts w:ascii="Latin Modern Math" w:hAnsi="Latin Modern Math" w:cs="CMU Serif Roman"/>
              <w:bCs w:val="0"/>
              <w:sz w:val="44"/>
              <w:szCs w:val="48"/>
              <w:lang w:val="es-ES"/>
            </w:rPr>
            <w:t>Revisitando el</w:t>
          </w:r>
          <w:r w:rsidR="00920289" w:rsidRPr="00E92997">
            <w:rPr>
              <w:rFonts w:ascii="Latin Modern Math" w:hAnsi="Latin Modern Math" w:cs="CMU Serif Roman"/>
              <w:bCs w:val="0"/>
              <w:sz w:val="44"/>
              <w:szCs w:val="48"/>
              <w:lang w:val="es-ES"/>
            </w:rPr>
            <w:t xml:space="preserve"> modelo </w:t>
          </w:r>
          <w:r w:rsidR="00752C82" w:rsidRPr="00E92997">
            <w:rPr>
              <w:rFonts w:ascii="Latin Modern Math" w:hAnsi="Latin Modern Math" w:cs="CMU Serif Roman"/>
              <w:bCs w:val="0"/>
              <w:sz w:val="44"/>
              <w:szCs w:val="48"/>
              <w:lang w:val="es-ES"/>
            </w:rPr>
            <w:t xml:space="preserve">de </w:t>
          </w:r>
          <w:r w:rsidR="00F86191" w:rsidRPr="00E92997">
            <w:rPr>
              <w:rFonts w:ascii="Latin Modern Math" w:hAnsi="Latin Modern Math" w:cs="CMU Serif Roman"/>
              <w:bCs w:val="0"/>
              <w:sz w:val="44"/>
              <w:szCs w:val="48"/>
              <w:lang w:val="es-ES"/>
            </w:rPr>
            <w:t xml:space="preserve">crecimiento de </w:t>
          </w:r>
          <w:r w:rsidR="00752C82" w:rsidRPr="00E92997">
            <w:rPr>
              <w:rFonts w:ascii="Latin Modern Math" w:hAnsi="Latin Modern Math" w:cs="CMU Serif Roman"/>
              <w:bCs w:val="0"/>
              <w:sz w:val="44"/>
              <w:szCs w:val="48"/>
              <w:lang w:val="es-ES"/>
            </w:rPr>
            <w:t>Solow</w:t>
          </w:r>
          <w:r w:rsidR="00B677AD" w:rsidRPr="00E92997">
            <w:rPr>
              <w:rFonts w:ascii="Latin Modern Math" w:hAnsi="Latin Modern Math" w:cs="CMU Serif Roman"/>
              <w:bCs w:val="0"/>
              <w:sz w:val="44"/>
              <w:szCs w:val="48"/>
              <w:lang w:val="es-ES"/>
            </w:rPr>
            <w:t xml:space="preserve"> </w:t>
          </w:r>
          <w:r w:rsidRPr="00E92997">
            <w:rPr>
              <w:rFonts w:ascii="Latin Modern Math" w:hAnsi="Latin Modern Math" w:cs="CMU Serif Roman"/>
              <w:bCs w:val="0"/>
              <w:sz w:val="44"/>
              <w:szCs w:val="48"/>
              <w:lang w:val="es-ES"/>
            </w:rPr>
            <w:t>aumentado con capital humano</w:t>
          </w:r>
        </w:p>
      </w:sdtContent>
    </w:sdt>
    <w:sdt>
      <w:sdtPr>
        <w:rPr>
          <w:rFonts w:ascii="Latin Modern Math" w:hAnsi="Latin Modern Math" w:cs="CMU Serif Roman"/>
        </w:rPr>
        <w:id w:val="-1294904295"/>
        <w:placeholder>
          <w:docPart w:val="A3DFF7E6E0AEA747BC50DDBB3E850A4A"/>
        </w:placeholder>
        <w15:appearance w15:val="hidden"/>
      </w:sdtPr>
      <w:sdtEndPr/>
      <w:sdtContent>
        <w:p w14:paraId="6EA5BCE8" w14:textId="77777777" w:rsidR="003E7029" w:rsidRPr="00E92997" w:rsidRDefault="003E7029" w:rsidP="00920289">
          <w:pPr>
            <w:pStyle w:val="Author"/>
            <w:rPr>
              <w:rFonts w:ascii="Latin Modern Math" w:hAnsi="Latin Modern Math" w:cs="CMU Serif Roman"/>
            </w:rPr>
          </w:pPr>
        </w:p>
        <w:p w14:paraId="0FBB169C" w14:textId="77777777" w:rsidR="003E7029" w:rsidRPr="00E92997" w:rsidRDefault="003E7029" w:rsidP="00920289">
          <w:pPr>
            <w:pStyle w:val="Author"/>
            <w:rPr>
              <w:rFonts w:ascii="Latin Modern Math" w:hAnsi="Latin Modern Math" w:cs="CMU Serif Roman"/>
            </w:rPr>
          </w:pPr>
        </w:p>
        <w:p w14:paraId="703B8311" w14:textId="77777777" w:rsidR="003E7029" w:rsidRPr="00E92997" w:rsidRDefault="003E7029" w:rsidP="003E7029">
          <w:pPr>
            <w:pStyle w:val="Author"/>
            <w:rPr>
              <w:rFonts w:ascii="Latin Modern Math" w:hAnsi="Latin Modern Math" w:cs="CMU Serif Roman"/>
              <w:lang w:val="es-ES"/>
            </w:rPr>
          </w:pPr>
          <w:r w:rsidRPr="00E92997">
            <w:rPr>
              <w:rFonts w:ascii="Latin Modern Math" w:hAnsi="Latin Modern Math" w:cs="CMU Serif Roman"/>
              <w:lang w:val="es-ES"/>
            </w:rPr>
            <w:t xml:space="preserve">Trabajo Final </w:t>
          </w:r>
        </w:p>
        <w:p w14:paraId="362004CF" w14:textId="2F02D7B5" w:rsidR="003E7029" w:rsidRPr="00E92997" w:rsidRDefault="003E7029" w:rsidP="003E7029">
          <w:pPr>
            <w:pStyle w:val="Author"/>
            <w:rPr>
              <w:rFonts w:ascii="Latin Modern Math" w:hAnsi="Latin Modern Math" w:cs="CMU Serif Roman"/>
              <w:lang w:val="es-ES"/>
            </w:rPr>
          </w:pPr>
          <w:r w:rsidRPr="00E92997">
            <w:rPr>
              <w:rFonts w:ascii="Latin Modern Math" w:hAnsi="Latin Modern Math" w:cs="CMU Serif Roman"/>
              <w:lang w:val="es-ES"/>
            </w:rPr>
            <w:t>Sistemas Dinámicos</w:t>
          </w:r>
        </w:p>
        <w:p w14:paraId="38B4C608" w14:textId="30579502" w:rsidR="003E7029" w:rsidRPr="00E92997" w:rsidRDefault="003E7029" w:rsidP="003E7029">
          <w:pPr>
            <w:pStyle w:val="Author"/>
            <w:rPr>
              <w:rFonts w:ascii="Latin Modern Math" w:hAnsi="Latin Modern Math" w:cs="CMU Serif Roman"/>
              <w:lang w:val="es-ES"/>
            </w:rPr>
          </w:pPr>
          <w:r w:rsidRPr="00E92997">
            <w:rPr>
              <w:rFonts w:ascii="Latin Modern Math" w:hAnsi="Latin Modern Math" w:cs="CMU Serif Roman"/>
              <w:lang w:val="es-ES"/>
            </w:rPr>
            <w:t>Semestre de Primavera, 2023</w:t>
          </w:r>
        </w:p>
        <w:p w14:paraId="3C73D430" w14:textId="77777777" w:rsidR="003E7029" w:rsidRPr="00E92997" w:rsidRDefault="003E7029" w:rsidP="00920289">
          <w:pPr>
            <w:pStyle w:val="Author"/>
            <w:rPr>
              <w:rFonts w:ascii="Latin Modern Math" w:hAnsi="Latin Modern Math" w:cs="CMU Serif Roman"/>
              <w:lang w:val="es-ES"/>
            </w:rPr>
          </w:pPr>
        </w:p>
        <w:p w14:paraId="3D1A9B37" w14:textId="77777777" w:rsidR="003E7029" w:rsidRPr="00E92997" w:rsidRDefault="003E7029" w:rsidP="003E7029">
          <w:pPr>
            <w:pStyle w:val="Author"/>
            <w:rPr>
              <w:rFonts w:ascii="Latin Modern Math" w:hAnsi="Latin Modern Math" w:cs="CMU Serif Roman"/>
              <w:lang w:val="es-ES"/>
            </w:rPr>
          </w:pPr>
        </w:p>
        <w:p w14:paraId="40C15C54" w14:textId="2B75CE51" w:rsidR="003E7029" w:rsidRPr="00E92997" w:rsidRDefault="003E7029" w:rsidP="003E7029">
          <w:pPr>
            <w:pStyle w:val="Author"/>
            <w:rPr>
              <w:rFonts w:ascii="Latin Modern Math" w:hAnsi="Latin Modern Math" w:cs="CMU Serif Roman"/>
              <w:lang w:val="es-ES"/>
            </w:rPr>
          </w:pPr>
          <w:r w:rsidRPr="00E92997">
            <w:rPr>
              <w:rFonts w:ascii="Latin Modern Math" w:hAnsi="Latin Modern Math" w:cs="CMU Serif Roman"/>
              <w:lang w:val="es-ES"/>
            </w:rPr>
            <w:t>Docentes: Silvia Lasalle</w:t>
          </w:r>
        </w:p>
        <w:p w14:paraId="0F5D60A7" w14:textId="088E432A" w:rsidR="003E7029" w:rsidRPr="00E92997" w:rsidRDefault="003E7029" w:rsidP="003E7029">
          <w:pPr>
            <w:pStyle w:val="Author"/>
            <w:rPr>
              <w:rFonts w:ascii="Latin Modern Math" w:hAnsi="Latin Modern Math" w:cs="CMU Serif Roman"/>
              <w:lang w:val="es-ES"/>
            </w:rPr>
          </w:pPr>
          <w:r w:rsidRPr="00E92997">
            <w:rPr>
              <w:rFonts w:ascii="Latin Modern Math" w:hAnsi="Latin Modern Math" w:cs="CMU Serif Roman"/>
              <w:lang w:val="es-ES"/>
            </w:rPr>
            <w:t xml:space="preserve">                    Rodrigo </w:t>
          </w:r>
          <w:proofErr w:type="spellStart"/>
          <w:r w:rsidRPr="00E92997">
            <w:rPr>
              <w:rFonts w:ascii="Latin Modern Math" w:hAnsi="Latin Modern Math" w:cs="CMU Serif Roman"/>
              <w:lang w:val="es-ES"/>
            </w:rPr>
            <w:t>Gilardoni</w:t>
          </w:r>
          <w:proofErr w:type="spellEnd"/>
        </w:p>
        <w:p w14:paraId="32036A12" w14:textId="77777777" w:rsidR="003E7029" w:rsidRPr="00E92997" w:rsidRDefault="003E7029" w:rsidP="00920289">
          <w:pPr>
            <w:pStyle w:val="Author"/>
            <w:rPr>
              <w:rFonts w:ascii="Latin Modern Math" w:hAnsi="Latin Modern Math" w:cs="CMU Serif Roman"/>
              <w:lang w:val="es-ES"/>
            </w:rPr>
          </w:pPr>
        </w:p>
        <w:p w14:paraId="1D515E3C" w14:textId="77777777" w:rsidR="003E7029" w:rsidRPr="00E92997" w:rsidRDefault="003E7029" w:rsidP="00920289">
          <w:pPr>
            <w:pStyle w:val="Author"/>
            <w:rPr>
              <w:rFonts w:ascii="Latin Modern Math" w:hAnsi="Latin Modern Math" w:cs="CMU Serif Roman"/>
              <w:lang w:val="es-ES"/>
            </w:rPr>
          </w:pPr>
        </w:p>
        <w:p w14:paraId="7E434698" w14:textId="77777777" w:rsidR="003E7029" w:rsidRPr="00E92997" w:rsidRDefault="003E7029" w:rsidP="00920289">
          <w:pPr>
            <w:pStyle w:val="Author"/>
            <w:rPr>
              <w:rFonts w:ascii="Latin Modern Math" w:hAnsi="Latin Modern Math" w:cs="CMU Serif Roman"/>
              <w:lang w:val="es-ES"/>
            </w:rPr>
          </w:pPr>
        </w:p>
        <w:p w14:paraId="28FD426F" w14:textId="54B35150" w:rsidR="003E7029" w:rsidRPr="00E92997" w:rsidRDefault="00920289" w:rsidP="00920289">
          <w:pPr>
            <w:pStyle w:val="Author"/>
            <w:rPr>
              <w:rFonts w:ascii="Latin Modern Math" w:hAnsi="Latin Modern Math" w:cs="CMU Serif Roman"/>
              <w:sz w:val="32"/>
              <w:szCs w:val="32"/>
              <w:lang w:val="es-ES"/>
            </w:rPr>
          </w:pPr>
          <w:r w:rsidRPr="00E92997">
            <w:rPr>
              <w:rFonts w:ascii="Latin Modern Math" w:hAnsi="Latin Modern Math" w:cs="CMU Serif Roman"/>
              <w:sz w:val="32"/>
              <w:szCs w:val="32"/>
              <w:lang w:val="es-ES"/>
            </w:rPr>
            <w:t xml:space="preserve">Federico Ariel </w:t>
          </w:r>
          <w:proofErr w:type="spellStart"/>
          <w:r w:rsidRPr="00E92997">
            <w:rPr>
              <w:rFonts w:ascii="Latin Modern Math" w:hAnsi="Latin Modern Math" w:cs="CMU Serif Roman"/>
              <w:sz w:val="32"/>
              <w:szCs w:val="32"/>
              <w:lang w:val="es-ES"/>
            </w:rPr>
            <w:t>Lopez</w:t>
          </w:r>
          <w:proofErr w:type="spellEnd"/>
        </w:p>
        <w:p w14:paraId="29517784" w14:textId="710CB188" w:rsidR="00C804D2" w:rsidRPr="00E92997" w:rsidRDefault="003E7029" w:rsidP="00920289">
          <w:pPr>
            <w:pStyle w:val="Author"/>
            <w:rPr>
              <w:rFonts w:ascii="Latin Modern Math" w:hAnsi="Latin Modern Math" w:cs="CMU Serif Roman"/>
            </w:rPr>
          </w:pPr>
          <w:r w:rsidRPr="00E92997">
            <w:rPr>
              <w:rFonts w:ascii="Latin Modern Math" w:hAnsi="Latin Modern Math" w:cs="CMU Serif Roman"/>
            </w:rPr>
            <w:t>33144</w:t>
          </w:r>
        </w:p>
      </w:sdtContent>
    </w:sdt>
    <w:sdt>
      <w:sdtPr>
        <w:rPr>
          <w:rFonts w:ascii="Latin Modern Math" w:hAnsi="Latin Modern Math" w:cs="CMU Serif Roman"/>
          <w:b w:val="0"/>
          <w:bCs w:val="0"/>
          <w:sz w:val="24"/>
        </w:rPr>
        <w:id w:val="318858447"/>
        <w:placeholder>
          <w:docPart w:val="F4D247B493A3C24C98CED217C09B304B"/>
        </w:placeholder>
        <w15:appearance w15:val="hidden"/>
      </w:sdtPr>
      <w:sdtEndPr/>
      <w:sdtContent>
        <w:p w14:paraId="1CDB0598" w14:textId="77777777" w:rsidR="003E7029" w:rsidRPr="00E92997" w:rsidRDefault="003E7029" w:rsidP="003E7029">
          <w:pPr>
            <w:pStyle w:val="Heading1"/>
            <w:numPr>
              <w:ilvl w:val="0"/>
              <w:numId w:val="0"/>
            </w:numPr>
            <w:rPr>
              <w:rFonts w:ascii="Latin Modern Math" w:hAnsi="Latin Modern Math" w:cs="CMU Serif Roman"/>
              <w:b w:val="0"/>
              <w:bCs w:val="0"/>
            </w:rPr>
          </w:pPr>
        </w:p>
        <w:p w14:paraId="52612B3B" w14:textId="77777777" w:rsidR="003E7029" w:rsidRPr="00E92997" w:rsidRDefault="003E7029">
          <w:pPr>
            <w:spacing w:before="0" w:after="200"/>
            <w:rPr>
              <w:rFonts w:ascii="Latin Modern Math" w:eastAsiaTheme="majorEastAsia" w:hAnsi="Latin Modern Math" w:cs="CMU Serif Roman"/>
              <w:sz w:val="28"/>
              <w:szCs w:val="32"/>
            </w:rPr>
          </w:pPr>
          <w:r w:rsidRPr="00E92997">
            <w:rPr>
              <w:rFonts w:ascii="Latin Modern Math" w:hAnsi="Latin Modern Math" w:cs="CMU Serif Roman"/>
            </w:rPr>
            <w:br w:type="page"/>
          </w:r>
        </w:p>
        <w:p w14:paraId="6B18B7F9" w14:textId="19725630" w:rsidR="001D7CFA" w:rsidRPr="00E92997" w:rsidRDefault="005808CE" w:rsidP="008A654D">
          <w:pPr>
            <w:pStyle w:val="Heading1"/>
            <w:rPr>
              <w:rFonts w:ascii="Latin Modern Math" w:hAnsi="Latin Modern Math" w:cs="CMU Serif Roman"/>
              <w:b w:val="0"/>
              <w:bCs w:val="0"/>
              <w:lang w:val="es-ES"/>
            </w:rPr>
          </w:pPr>
          <w:r w:rsidRPr="00E92997">
            <w:rPr>
              <w:rFonts w:ascii="Latin Modern Math" w:hAnsi="Latin Modern Math" w:cs="CMU Serif Roman"/>
              <w:b w:val="0"/>
              <w:bCs w:val="0"/>
              <w:lang w:val="es-ES"/>
            </w:rPr>
            <w:lastRenderedPageBreak/>
            <w:t>Introducción</w:t>
          </w:r>
        </w:p>
        <w:p w14:paraId="275B030D" w14:textId="755A49C9" w:rsidR="00F86191" w:rsidRPr="00E92997" w:rsidRDefault="00585472" w:rsidP="001D7CFA">
          <w:pPr>
            <w:rPr>
              <w:rFonts w:ascii="Latin Modern Math" w:hAnsi="Latin Modern Math" w:cs="CMU Serif Roman"/>
              <w:lang w:val="es-ES"/>
            </w:rPr>
          </w:pPr>
          <w:r w:rsidRPr="00E92997">
            <w:rPr>
              <w:rFonts w:ascii="Latin Modern Math" w:hAnsi="Latin Modern Math" w:cs="CMU Serif Roman"/>
              <w:lang w:val="es-ES"/>
            </w:rPr>
            <w:t xml:space="preserve">La </w:t>
          </w:r>
          <w:r w:rsidR="00A95EE8" w:rsidRPr="00E92997">
            <w:rPr>
              <w:rFonts w:ascii="Latin Modern Math" w:hAnsi="Latin Modern Math" w:cs="CMU Serif Roman"/>
              <w:lang w:val="es-ES"/>
            </w:rPr>
            <w:t>macro</w:t>
          </w:r>
          <w:r w:rsidRPr="00E92997">
            <w:rPr>
              <w:rFonts w:ascii="Latin Modern Math" w:hAnsi="Latin Modern Math" w:cs="CMU Serif Roman"/>
              <w:lang w:val="es-ES"/>
            </w:rPr>
            <w:t>economía</w:t>
          </w:r>
          <w:r w:rsidR="005C48E6" w:rsidRPr="00E92997">
            <w:rPr>
              <w:rFonts w:ascii="Latin Modern Math" w:hAnsi="Latin Modern Math" w:cs="CMU Serif Roman"/>
              <w:lang w:val="es-ES"/>
            </w:rPr>
            <w:t xml:space="preserve"> se suele </w:t>
          </w:r>
          <w:r w:rsidR="00B94C09" w:rsidRPr="00E92997">
            <w:rPr>
              <w:rFonts w:ascii="Latin Modern Math" w:hAnsi="Latin Modern Math" w:cs="CMU Serif Roman"/>
              <w:lang w:val="es-ES"/>
            </w:rPr>
            <w:t xml:space="preserve">estudiar de dos maneras. Por un </w:t>
          </w:r>
          <w:proofErr w:type="gramStart"/>
          <w:r w:rsidR="00B94C09" w:rsidRPr="00E92997">
            <w:rPr>
              <w:rFonts w:ascii="Latin Modern Math" w:hAnsi="Latin Modern Math" w:cs="CMU Serif Roman"/>
              <w:lang w:val="es-ES"/>
            </w:rPr>
            <w:t>lado</w:t>
          </w:r>
          <w:proofErr w:type="gramEnd"/>
          <w:r w:rsidR="00B94C09" w:rsidRPr="00E92997">
            <w:rPr>
              <w:rFonts w:ascii="Latin Modern Math" w:hAnsi="Latin Modern Math" w:cs="CMU Serif Roman"/>
              <w:lang w:val="es-ES"/>
            </w:rPr>
            <w:t xml:space="preserve"> está el estudio del corto plazo, es decir, las fluctuaciones de variables </w:t>
          </w:r>
          <w:r w:rsidR="003C690E" w:rsidRPr="00E92997">
            <w:rPr>
              <w:rFonts w:ascii="Latin Modern Math" w:hAnsi="Latin Modern Math" w:cs="CMU Serif Roman"/>
              <w:lang w:val="es-ES"/>
            </w:rPr>
            <w:t xml:space="preserve">económicas </w:t>
          </w:r>
          <w:r w:rsidR="00B94C09" w:rsidRPr="00E92997">
            <w:rPr>
              <w:rFonts w:ascii="Latin Modern Math" w:hAnsi="Latin Modern Math" w:cs="CMU Serif Roman"/>
              <w:lang w:val="es-ES"/>
            </w:rPr>
            <w:t>que se dan en periodos relativamente breves</w:t>
          </w:r>
          <w:r w:rsidR="003C690E" w:rsidRPr="00E92997">
            <w:rPr>
              <w:rFonts w:ascii="Latin Modern Math" w:hAnsi="Latin Modern Math" w:cs="CMU Serif Roman"/>
              <w:lang w:val="es-ES"/>
            </w:rPr>
            <w:t>. La inflación, el desempleo y, especialmente, el efecto de la política monetaria y fiscal sobre estos fenómenos, son el dominio de est</w:t>
          </w:r>
          <w:r w:rsidR="00D34B63" w:rsidRPr="00E92997">
            <w:rPr>
              <w:rFonts w:ascii="Latin Modern Math" w:hAnsi="Latin Modern Math" w:cs="CMU Serif Roman"/>
              <w:lang w:val="es-ES"/>
            </w:rPr>
            <w:t xml:space="preserve">a </w:t>
          </w:r>
          <w:proofErr w:type="spellStart"/>
          <w:r w:rsidR="00D34B63" w:rsidRPr="00E92997">
            <w:rPr>
              <w:rFonts w:ascii="Latin Modern Math" w:hAnsi="Latin Modern Math" w:cs="CMU Serif Roman"/>
              <w:lang w:val="es-ES"/>
            </w:rPr>
            <w:t>area</w:t>
          </w:r>
          <w:proofErr w:type="spellEnd"/>
          <w:r w:rsidR="003C690E" w:rsidRPr="00E92997">
            <w:rPr>
              <w:rFonts w:ascii="Latin Modern Math" w:hAnsi="Latin Modern Math" w:cs="CMU Serif Roman"/>
              <w:lang w:val="es-ES"/>
            </w:rPr>
            <w:t>. Aquella corriente “keynesiana” que, famosamente</w:t>
          </w:r>
          <w:r w:rsidR="003C690E" w:rsidRPr="00E92997">
            <w:rPr>
              <w:rStyle w:val="FootnoteReference"/>
              <w:rFonts w:ascii="Latin Modern Math" w:hAnsi="Latin Modern Math" w:cs="CMU Serif Roman"/>
              <w:lang w:val="es-ES"/>
            </w:rPr>
            <w:footnoteReference w:id="2"/>
          </w:r>
          <w:r w:rsidR="003C690E" w:rsidRPr="00E92997">
            <w:rPr>
              <w:rFonts w:ascii="Latin Modern Math" w:hAnsi="Latin Modern Math" w:cs="CMU Serif Roman"/>
              <w:lang w:val="es-ES"/>
            </w:rPr>
            <w:t>, resta importancia al largo plazo se la suele enfrentar</w:t>
          </w:r>
          <w:r w:rsidR="003C690E" w:rsidRPr="00E92997">
            <w:rPr>
              <w:rStyle w:val="FootnoteReference"/>
              <w:rFonts w:ascii="Latin Modern Math" w:hAnsi="Latin Modern Math" w:cs="CMU Serif Roman"/>
              <w:lang w:val="es-ES"/>
            </w:rPr>
            <w:footnoteReference w:id="3"/>
          </w:r>
          <w:r w:rsidR="003C690E" w:rsidRPr="00E92997">
            <w:rPr>
              <w:rFonts w:ascii="Latin Modern Math" w:hAnsi="Latin Modern Math" w:cs="CMU Serif Roman"/>
              <w:lang w:val="es-ES"/>
            </w:rPr>
            <w:t xml:space="preserve"> a la corriente “neoclásica</w:t>
          </w:r>
          <w:r w:rsidR="009831BF" w:rsidRPr="00E92997">
            <w:rPr>
              <w:rFonts w:ascii="Latin Modern Math" w:hAnsi="Latin Modern Math" w:cs="CMU Serif Roman"/>
              <w:lang w:val="es-ES"/>
            </w:rPr>
            <w:t>.</w:t>
          </w:r>
          <w:r w:rsidR="003C690E" w:rsidRPr="00E92997">
            <w:rPr>
              <w:rFonts w:ascii="Latin Modern Math" w:hAnsi="Latin Modern Math" w:cs="CMU Serif Roman"/>
              <w:lang w:val="es-ES"/>
            </w:rPr>
            <w:t>”</w:t>
          </w:r>
          <w:r w:rsidR="009831BF" w:rsidRPr="00E92997">
            <w:rPr>
              <w:rFonts w:ascii="Latin Modern Math" w:hAnsi="Latin Modern Math" w:cs="CMU Serif Roman"/>
              <w:lang w:val="es-ES"/>
            </w:rPr>
            <w:t xml:space="preserve"> Aquella corriente hace referencia a una supuesta eficiencia de los mercados y propone que estos se “limpian” o, dicho de otra forma, tienden a un equilibrio </w:t>
          </w:r>
          <w:r w:rsidR="00ED0416" w:rsidRPr="00E92997">
            <w:rPr>
              <w:rFonts w:ascii="Latin Modern Math" w:hAnsi="Latin Modern Math" w:cs="CMU Serif Roman"/>
              <w:lang w:val="es-ES"/>
            </w:rPr>
            <w:t>en el largo plazo</w:t>
          </w:r>
          <w:r w:rsidR="00F86191" w:rsidRPr="00E92997">
            <w:rPr>
              <w:rFonts w:ascii="Latin Modern Math" w:hAnsi="Latin Modern Math" w:cs="CMU Serif Roman"/>
              <w:lang w:val="es-ES"/>
            </w:rPr>
            <w:t>.</w:t>
          </w:r>
        </w:p>
        <w:p w14:paraId="0276BC13" w14:textId="5EB784BD" w:rsidR="003C690E" w:rsidRPr="00E92997" w:rsidRDefault="00F86191" w:rsidP="001D7CFA">
          <w:pPr>
            <w:rPr>
              <w:rFonts w:ascii="Latin Modern Math" w:hAnsi="Latin Modern Math" w:cs="CMU Serif Roman"/>
              <w:lang w:val="es-ES"/>
            </w:rPr>
          </w:pPr>
          <w:proofErr w:type="spellStart"/>
          <w:r w:rsidRPr="00E92997">
            <w:rPr>
              <w:rFonts w:ascii="Latin Modern Math" w:hAnsi="Latin Modern Math" w:cs="CMU Serif Roman"/>
              <w:lang w:val="es-ES"/>
            </w:rPr>
            <w:t>Acemoglu</w:t>
          </w:r>
          <w:proofErr w:type="spellEnd"/>
          <w:r w:rsidRPr="00E92997">
            <w:rPr>
              <w:rFonts w:ascii="Latin Modern Math" w:hAnsi="Latin Modern Math" w:cs="CMU Serif Roman"/>
              <w:lang w:val="es-ES"/>
            </w:rPr>
            <w:t xml:space="preserve"> (2009) nota que para el estudio del corto plazo hay aún mucho desacuerdo y una amplia variedad de modelos para explicar fluctuaciones, mientras que hay cierto acuerdo sobre los modelos a utilizarse para estudiar el crecimiento a largo plazo</w:t>
          </w:r>
          <w:r w:rsidR="004032A2" w:rsidRPr="00E92997">
            <w:rPr>
              <w:rFonts w:ascii="Latin Modern Math" w:hAnsi="Latin Modern Math" w:cs="CMU Serif Roman"/>
              <w:lang w:val="es-ES"/>
            </w:rPr>
            <w:t>: El modelo de Solow es el fundacional de todos ellos (</w:t>
          </w:r>
          <w:r w:rsidR="007F2070" w:rsidRPr="00E92997">
            <w:rPr>
              <w:rFonts w:ascii="Latin Modern Math" w:hAnsi="Latin Modern Math" w:cs="CMU Serif Roman"/>
              <w:lang w:val="es-ES"/>
            </w:rPr>
            <w:t xml:space="preserve">el modelo de </w:t>
          </w:r>
          <w:r w:rsidR="004032A2" w:rsidRPr="00E92997">
            <w:rPr>
              <w:rFonts w:ascii="Latin Modern Math" w:hAnsi="Latin Modern Math" w:cs="CMU Serif Roman"/>
              <w:lang w:val="es-ES"/>
            </w:rPr>
            <w:t>Ramsey</w:t>
          </w:r>
          <w:r w:rsidR="007F2070" w:rsidRPr="00E92997">
            <w:rPr>
              <w:rFonts w:ascii="Latin Modern Math" w:hAnsi="Latin Modern Math" w:cs="CMU Serif Roman"/>
              <w:lang w:val="es-ES"/>
            </w:rPr>
            <w:t xml:space="preserve"> que extiende el de Solow</w:t>
          </w:r>
          <w:r w:rsidR="004032A2" w:rsidRPr="00E92997">
            <w:rPr>
              <w:rFonts w:ascii="Latin Modern Math" w:hAnsi="Latin Modern Math" w:cs="CMU Serif Roman"/>
              <w:lang w:val="es-ES"/>
            </w:rPr>
            <w:t xml:space="preserve">, </w:t>
          </w:r>
          <w:r w:rsidR="007F2070" w:rsidRPr="00E92997">
            <w:rPr>
              <w:rFonts w:ascii="Latin Modern Math" w:hAnsi="Latin Modern Math" w:cs="CMU Serif Roman"/>
              <w:lang w:val="es-ES"/>
            </w:rPr>
            <w:t xml:space="preserve">el modelo </w:t>
          </w:r>
          <w:r w:rsidR="004032A2" w:rsidRPr="00E92997">
            <w:rPr>
              <w:rFonts w:ascii="Latin Modern Math" w:hAnsi="Latin Modern Math" w:cs="CMU Serif Roman"/>
              <w:lang w:val="es-ES"/>
            </w:rPr>
            <w:t>OLG</w:t>
          </w:r>
          <w:r w:rsidR="007F2070" w:rsidRPr="00E92997">
            <w:rPr>
              <w:rFonts w:ascii="Latin Modern Math" w:hAnsi="Latin Modern Math" w:cs="CMU Serif Roman"/>
              <w:lang w:val="es-ES"/>
            </w:rPr>
            <w:t xml:space="preserve"> de </w:t>
          </w:r>
          <w:proofErr w:type="spellStart"/>
          <w:r w:rsidR="007F2070" w:rsidRPr="00E92997">
            <w:rPr>
              <w:rFonts w:ascii="Latin Modern Math" w:hAnsi="Latin Modern Math" w:cs="CMU Serif Roman"/>
              <w:lang w:val="es-ES"/>
            </w:rPr>
            <w:t>Diamond</w:t>
          </w:r>
          <w:proofErr w:type="spellEnd"/>
          <w:r w:rsidR="004032A2" w:rsidRPr="00E92997">
            <w:rPr>
              <w:rFonts w:ascii="Latin Modern Math" w:hAnsi="Latin Modern Math" w:cs="CMU Serif Roman"/>
              <w:lang w:val="es-ES"/>
            </w:rPr>
            <w:t xml:space="preserve">, </w:t>
          </w:r>
          <w:r w:rsidR="007F2070" w:rsidRPr="00E92997">
            <w:rPr>
              <w:rFonts w:ascii="Latin Modern Math" w:hAnsi="Latin Modern Math" w:cs="CMU Serif Roman"/>
              <w:lang w:val="es-ES"/>
            </w:rPr>
            <w:t>crecimiento endógeno de Lucas). Fue el primer modelo que realmente parecía explicar bien las diferencias entre países y el crecimiento a largo plazo.</w:t>
          </w:r>
        </w:p>
        <w:p w14:paraId="110F49E1" w14:textId="50919603" w:rsidR="00A95EE8" w:rsidRPr="00E92997" w:rsidRDefault="00D34B63" w:rsidP="001D7CFA">
          <w:pPr>
            <w:rPr>
              <w:rFonts w:ascii="Latin Modern Math" w:hAnsi="Latin Modern Math" w:cs="CMU Serif Roman"/>
              <w:lang w:val="es-ES"/>
            </w:rPr>
          </w:pPr>
          <w:r w:rsidRPr="00E92997">
            <w:rPr>
              <w:rFonts w:ascii="Latin Modern Math" w:hAnsi="Latin Modern Math" w:cs="CMU Serif Roman"/>
              <w:lang w:val="es-ES"/>
            </w:rPr>
            <w:t>E</w:t>
          </w:r>
          <w:r w:rsidR="00A95EE8" w:rsidRPr="00E92997">
            <w:rPr>
              <w:rFonts w:ascii="Latin Modern Math" w:hAnsi="Latin Modern Math" w:cs="CMU Serif Roman"/>
              <w:lang w:val="es-ES"/>
            </w:rPr>
            <w:t xml:space="preserve">n este trabajo nos interesa analizar las propiedades </w:t>
          </w:r>
          <w:proofErr w:type="spellStart"/>
          <w:r w:rsidR="00A95EE8" w:rsidRPr="00E92997">
            <w:rPr>
              <w:rFonts w:ascii="Latin Modern Math" w:hAnsi="Latin Modern Math" w:cs="CMU Serif Roman"/>
              <w:lang w:val="es-ES"/>
            </w:rPr>
            <w:t>matematicas</w:t>
          </w:r>
          <w:proofErr w:type="spellEnd"/>
          <w:r w:rsidR="00A95EE8" w:rsidRPr="00E92997">
            <w:rPr>
              <w:rFonts w:ascii="Latin Modern Math" w:hAnsi="Latin Modern Math" w:cs="CMU Serif Roman"/>
              <w:lang w:val="es-ES"/>
            </w:rPr>
            <w:t xml:space="preserve"> de un sistema dinámico con </w:t>
          </w:r>
          <w:r w:rsidR="00AF69C8" w:rsidRPr="00E92997">
            <w:rPr>
              <w:rFonts w:ascii="Latin Modern Math" w:hAnsi="Latin Modern Math" w:cs="CMU Serif Roman"/>
              <w:lang w:val="es-ES"/>
            </w:rPr>
            <w:t xml:space="preserve">dos </w:t>
          </w:r>
          <w:r w:rsidR="00A95EE8" w:rsidRPr="00E92997">
            <w:rPr>
              <w:rFonts w:ascii="Latin Modern Math" w:hAnsi="Latin Modern Math" w:cs="CMU Serif Roman"/>
              <w:lang w:val="es-ES"/>
            </w:rPr>
            <w:t>variable</w:t>
          </w:r>
          <w:r w:rsidR="00AF69C8" w:rsidRPr="00E92997">
            <w:rPr>
              <w:rFonts w:ascii="Latin Modern Math" w:hAnsi="Latin Modern Math" w:cs="CMU Serif Roman"/>
              <w:lang w:val="es-ES"/>
            </w:rPr>
            <w:t>s en vez de una</w:t>
          </w:r>
          <w:r w:rsidR="007F2070" w:rsidRPr="00E92997">
            <w:rPr>
              <w:rFonts w:ascii="Latin Modern Math" w:hAnsi="Latin Modern Math" w:cs="CMU Serif Roman"/>
              <w:lang w:val="es-ES"/>
            </w:rPr>
            <w:t xml:space="preserve"> (el modelo de Solow tiene una sola variable, capital)</w:t>
          </w:r>
          <w:r w:rsidR="00AF69C8" w:rsidRPr="00E92997">
            <w:rPr>
              <w:rFonts w:ascii="Latin Modern Math" w:hAnsi="Latin Modern Math" w:cs="CMU Serif Roman"/>
              <w:lang w:val="es-ES"/>
            </w:rPr>
            <w:t xml:space="preserve">, </w:t>
          </w:r>
          <w:r w:rsidR="007F2070" w:rsidRPr="00E92997">
            <w:rPr>
              <w:rFonts w:ascii="Latin Modern Math" w:hAnsi="Latin Modern Math" w:cs="CMU Serif Roman"/>
              <w:lang w:val="es-ES"/>
            </w:rPr>
            <w:t xml:space="preserve">por eso </w:t>
          </w:r>
          <w:r w:rsidR="00AF69C8" w:rsidRPr="00E92997">
            <w:rPr>
              <w:rFonts w:ascii="Latin Modern Math" w:hAnsi="Latin Modern Math" w:cs="CMU Serif Roman"/>
              <w:lang w:val="es-ES"/>
            </w:rPr>
            <w:t xml:space="preserve">vamos a trabajar el modelo propuesto </w:t>
          </w:r>
          <w:r w:rsidR="000A4F67" w:rsidRPr="00E92997">
            <w:rPr>
              <w:rFonts w:ascii="Latin Modern Math" w:hAnsi="Latin Modern Math" w:cs="CMU Serif Roman"/>
              <w:lang w:val="es-ES"/>
            </w:rPr>
            <w:t xml:space="preserve">en Mankiw, </w:t>
          </w:r>
          <w:proofErr w:type="spellStart"/>
          <w:r w:rsidR="000A4F67" w:rsidRPr="00E92997">
            <w:rPr>
              <w:rFonts w:ascii="Latin Modern Math" w:hAnsi="Latin Modern Math" w:cs="CMU Serif Roman"/>
              <w:lang w:val="es-ES"/>
            </w:rPr>
            <w:t>Romer</w:t>
          </w:r>
          <w:proofErr w:type="spellEnd"/>
          <w:r w:rsidR="000A4F67" w:rsidRPr="00E92997">
            <w:rPr>
              <w:rFonts w:ascii="Latin Modern Math" w:hAnsi="Latin Modern Math" w:cs="CMU Serif Roman"/>
              <w:lang w:val="es-ES"/>
            </w:rPr>
            <w:t xml:space="preserve"> &amp; Weil (1992)</w:t>
          </w:r>
          <w:r w:rsidRPr="00E92997">
            <w:rPr>
              <w:rFonts w:ascii="Latin Modern Math" w:hAnsi="Latin Modern Math" w:cs="CMU Serif Roman"/>
              <w:lang w:val="es-ES"/>
            </w:rPr>
            <w:t xml:space="preserve">. En este </w:t>
          </w:r>
          <w:r w:rsidR="004538E0" w:rsidRPr="00E92997">
            <w:rPr>
              <w:rFonts w:ascii="Latin Modern Math" w:hAnsi="Latin Modern Math" w:cs="CMU Serif Roman"/>
              <w:lang w:val="es-ES"/>
            </w:rPr>
            <w:t>incluye</w:t>
          </w:r>
          <w:r w:rsidRPr="00E92997">
            <w:rPr>
              <w:rFonts w:ascii="Latin Modern Math" w:hAnsi="Latin Modern Math" w:cs="CMU Serif Roman"/>
              <w:lang w:val="es-ES"/>
            </w:rPr>
            <w:t>n</w:t>
          </w:r>
          <w:r w:rsidR="004538E0" w:rsidRPr="00E92997">
            <w:rPr>
              <w:rFonts w:ascii="Latin Modern Math" w:hAnsi="Latin Modern Math" w:cs="CMU Serif Roman"/>
              <w:lang w:val="es-ES"/>
            </w:rPr>
            <w:t xml:space="preserve"> al capital </w:t>
          </w:r>
          <w:r w:rsidRPr="00E92997">
            <w:rPr>
              <w:rFonts w:ascii="Latin Modern Math" w:hAnsi="Latin Modern Math" w:cs="CMU Serif Roman"/>
              <w:lang w:val="es-ES"/>
            </w:rPr>
            <w:t xml:space="preserve">humano </w:t>
          </w:r>
          <w:r w:rsidR="007F2070" w:rsidRPr="00E92997">
            <w:rPr>
              <w:rFonts w:ascii="Latin Modern Math" w:hAnsi="Latin Modern Math" w:cs="CMU Serif Roman"/>
              <w:lang w:val="es-ES"/>
            </w:rPr>
            <w:t>además de los típicos determinantes</w:t>
          </w:r>
          <w:r w:rsidR="004E1C02" w:rsidRPr="00E92997">
            <w:rPr>
              <w:rFonts w:ascii="Latin Modern Math" w:hAnsi="Latin Modern Math" w:cs="CMU Serif Roman"/>
              <w:lang w:val="es-ES"/>
            </w:rPr>
            <w:t xml:space="preserve"> de la producción,</w:t>
          </w:r>
          <w:r w:rsidRPr="00E92997">
            <w:rPr>
              <w:rFonts w:ascii="Latin Modern Math" w:hAnsi="Latin Modern Math" w:cs="CMU Serif Roman"/>
              <w:lang w:val="es-ES"/>
            </w:rPr>
            <w:t xml:space="preserve"> con la importante consecuencia de que la regresión ahora explica </w:t>
          </w:r>
          <w:proofErr w:type="spellStart"/>
          <w:r w:rsidRPr="00E92997">
            <w:rPr>
              <w:rFonts w:ascii="Latin Modern Math" w:hAnsi="Latin Modern Math" w:cs="CMU Serif Roman"/>
              <w:lang w:val="es-ES"/>
            </w:rPr>
            <w:t>mas</w:t>
          </w:r>
          <w:proofErr w:type="spellEnd"/>
          <w:r w:rsidRPr="00E92997">
            <w:rPr>
              <w:rFonts w:ascii="Latin Modern Math" w:hAnsi="Latin Modern Math" w:cs="CMU Serif Roman"/>
              <w:lang w:val="es-ES"/>
            </w:rPr>
            <w:t xml:space="preserve"> de </w:t>
          </w:r>
          <w:r w:rsidRPr="00E92997">
            <w:rPr>
              <w:rFonts w:ascii="Cambria" w:hAnsi="Cambria" w:cs="Cambria"/>
              <w:lang w:val="es-ES"/>
            </w:rPr>
            <w:t>¾</w:t>
          </w:r>
          <w:r w:rsidRPr="00E92997">
            <w:rPr>
              <w:rFonts w:ascii="Latin Modern Math" w:hAnsi="Latin Modern Math" w:cs="CMU Serif Roman"/>
              <w:lang w:val="es-ES"/>
            </w:rPr>
            <w:t xml:space="preserve"> de la </w:t>
          </w:r>
          <w:proofErr w:type="spellStart"/>
          <w:r w:rsidRPr="00E92997">
            <w:rPr>
              <w:rFonts w:ascii="Latin Modern Math" w:hAnsi="Latin Modern Math" w:cs="CMU Serif Roman"/>
              <w:lang w:val="es-ES"/>
            </w:rPr>
            <w:t>varaición</w:t>
          </w:r>
          <w:proofErr w:type="spellEnd"/>
          <w:r w:rsidRPr="00E92997">
            <w:rPr>
              <w:rFonts w:ascii="Latin Modern Math" w:hAnsi="Latin Modern Math" w:cs="CMU Serif Roman"/>
              <w:lang w:val="es-ES"/>
            </w:rPr>
            <w:t xml:space="preserve"> en el crecimiento de los </w:t>
          </w:r>
          <w:proofErr w:type="spellStart"/>
          <w:r w:rsidRPr="00E92997">
            <w:rPr>
              <w:rFonts w:ascii="Latin Modern Math" w:hAnsi="Latin Modern Math" w:cs="CMU Serif Roman"/>
              <w:lang w:val="es-ES"/>
            </w:rPr>
            <w:t>paises</w:t>
          </w:r>
          <w:proofErr w:type="spellEnd"/>
          <w:r w:rsidRPr="00E92997">
            <w:rPr>
              <w:rFonts w:ascii="Latin Modern Math" w:hAnsi="Latin Modern Math" w:cs="CMU Serif Roman"/>
              <w:lang w:val="es-ES"/>
            </w:rPr>
            <w:t xml:space="preserve">. Este </w:t>
          </w:r>
          <w:proofErr w:type="spellStart"/>
          <w:proofErr w:type="gramStart"/>
          <w:r w:rsidRPr="00E92997">
            <w:rPr>
              <w:rFonts w:ascii="Latin Modern Math" w:hAnsi="Latin Modern Math" w:cs="CMU Serif Roman"/>
              <w:lang w:val="es-ES"/>
            </w:rPr>
            <w:t>paper</w:t>
          </w:r>
          <w:proofErr w:type="spellEnd"/>
          <w:proofErr w:type="gramEnd"/>
          <w:r w:rsidRPr="00E92997">
            <w:rPr>
              <w:rFonts w:ascii="Latin Modern Math" w:hAnsi="Latin Modern Math" w:cs="CMU Serif Roman"/>
              <w:lang w:val="es-ES"/>
            </w:rPr>
            <w:t xml:space="preserve"> fue influyente porque hasta ese momento los análisis empíricos del modelo de Solow no se sostenían empíricamente </w:t>
          </w:r>
          <w:r w:rsidR="003E7029" w:rsidRPr="00E92997">
            <w:rPr>
              <w:rFonts w:ascii="Latin Modern Math" w:hAnsi="Latin Modern Math" w:cs="CMU Serif Roman"/>
              <w:lang w:val="es-ES"/>
            </w:rPr>
            <w:t>y esa era la principal crítica elevada por sus detractores</w:t>
          </w:r>
          <w:r w:rsidRPr="00E92997">
            <w:rPr>
              <w:rFonts w:ascii="Latin Modern Math" w:hAnsi="Latin Modern Math" w:cs="CMU Serif Roman"/>
              <w:lang w:val="es-ES"/>
            </w:rPr>
            <w:t>.</w:t>
          </w:r>
        </w:p>
        <w:p w14:paraId="5AB2E6C3" w14:textId="2AD72C90" w:rsidR="00AF69C8" w:rsidRPr="00E92997" w:rsidRDefault="005808CE" w:rsidP="005808CE">
          <w:pPr>
            <w:pStyle w:val="Heading1"/>
            <w:rPr>
              <w:rFonts w:ascii="Latin Modern Math" w:hAnsi="Latin Modern Math" w:cs="CMU Serif Roman"/>
              <w:b w:val="0"/>
              <w:bCs w:val="0"/>
              <w:lang w:val="es-ES"/>
            </w:rPr>
          </w:pPr>
          <w:r w:rsidRPr="00E92997">
            <w:rPr>
              <w:rFonts w:ascii="Latin Modern Math" w:hAnsi="Latin Modern Math" w:cs="CMU Serif Roman"/>
              <w:b w:val="0"/>
              <w:bCs w:val="0"/>
              <w:lang w:val="es-ES"/>
            </w:rPr>
            <w:t xml:space="preserve">El </w:t>
          </w:r>
          <w:r w:rsidR="00AF69C8" w:rsidRPr="00E92997">
            <w:rPr>
              <w:rFonts w:ascii="Latin Modern Math" w:hAnsi="Latin Modern Math" w:cs="CMU Serif Roman"/>
              <w:b w:val="0"/>
              <w:bCs w:val="0"/>
              <w:lang w:val="es-ES"/>
            </w:rPr>
            <w:t>m</w:t>
          </w:r>
          <w:r w:rsidRPr="00E92997">
            <w:rPr>
              <w:rFonts w:ascii="Latin Modern Math" w:hAnsi="Latin Modern Math" w:cs="CMU Serif Roman"/>
              <w:b w:val="0"/>
              <w:bCs w:val="0"/>
              <w:lang w:val="es-ES"/>
            </w:rPr>
            <w:t>odelo</w:t>
          </w:r>
        </w:p>
        <w:p w14:paraId="53A01B30" w14:textId="69AF00B1" w:rsidR="00D34B63" w:rsidRPr="00E92997" w:rsidRDefault="007F2070" w:rsidP="00D34B63">
          <w:pPr>
            <w:rPr>
              <w:rFonts w:ascii="Latin Modern Math" w:hAnsi="Latin Modern Math" w:cs="CMU Serif Roman"/>
              <w:lang w:val="es-ES"/>
            </w:rPr>
          </w:pPr>
          <w:r w:rsidRPr="00E92997">
            <w:rPr>
              <w:rFonts w:ascii="Latin Modern Math" w:hAnsi="Latin Modern Math" w:cs="CMU Serif Roman"/>
              <w:lang w:val="es-ES"/>
            </w:rPr>
            <w:t>U</w:t>
          </w:r>
          <w:r w:rsidR="0016540F" w:rsidRPr="00E92997">
            <w:rPr>
              <w:rFonts w:ascii="Latin Modern Math" w:hAnsi="Latin Modern Math" w:cs="CMU Serif Roman"/>
              <w:lang w:val="es-ES"/>
            </w:rPr>
            <w:t>n punto central en este modelo es la función de producción neoclásica</w:t>
          </w:r>
          <w:r w:rsidR="009831BF" w:rsidRPr="00E92997">
            <w:rPr>
              <w:rFonts w:ascii="Latin Modern Math" w:hAnsi="Latin Modern Math" w:cs="CMU Serif Roman"/>
              <w:lang w:val="es-ES"/>
            </w:rPr>
            <w:t xml:space="preserve">, la cual cuenta con retornos constantes a escala y retornos marginales decrecientes a cada uno de los factores. </w:t>
          </w:r>
          <w:r w:rsidRPr="00E92997">
            <w:rPr>
              <w:rFonts w:ascii="Latin Modern Math" w:hAnsi="Latin Modern Math" w:cs="CMU Serif Roman"/>
              <w:lang w:val="es-ES"/>
            </w:rPr>
            <w:t>Como es típico, usamos la función Cobb-Douglas:</w:t>
          </w:r>
        </w:p>
        <w:p w14:paraId="03D813C3" w14:textId="28937944" w:rsidR="007F2070" w:rsidRPr="00E92997" w:rsidRDefault="00325CD9" w:rsidP="00D34B63">
          <w:pPr>
            <w:rPr>
              <w:rFonts w:ascii="Latin Modern Math" w:hAnsi="Latin Modern Math" w:cs="CMU Serif Roman"/>
              <w:lang w:val="es-ES"/>
            </w:rPr>
          </w:pPr>
          <m:oMathPara>
            <m:oMath>
              <m:r>
                <m:rPr>
                  <m:sty m:val="p"/>
                </m:rPr>
                <w:rPr>
                  <w:rFonts w:ascii="Latin Modern Math" w:hAnsi="Latin Modern Math" w:cs="CMU Serif Roman"/>
                  <w:lang w:val="es-ES"/>
                </w:rPr>
                <m:t>Y</m:t>
              </m:r>
              <m:d>
                <m:dPr>
                  <m:ctrlPr>
                    <w:rPr>
                      <w:rFonts w:ascii="Latin Modern Math" w:hAnsi="Latin Modern Math" w:cs="CMU Serif Roman"/>
                      <w:lang w:val="es-ES"/>
                    </w:rPr>
                  </m:ctrlPr>
                </m:dPr>
                <m:e>
                  <m:r>
                    <m:rPr>
                      <m:sty m:val="p"/>
                    </m:rPr>
                    <w:rPr>
                      <w:rFonts w:ascii="Latin Modern Math" w:hAnsi="Latin Modern Math" w:cs="CMU Serif Roman"/>
                      <w:lang w:val="es-ES"/>
                    </w:rPr>
                    <m:t>K,H,t</m:t>
                  </m:r>
                </m:e>
              </m:d>
              <m:r>
                <m:rPr>
                  <m:sty m:val="p"/>
                </m:rPr>
                <w:rPr>
                  <w:rFonts w:ascii="Latin Modern Math" w:hAnsi="Latin Modern Math" w:cs="CMU Serif Roman"/>
                  <w:lang w:val="es-ES"/>
                </w:rPr>
                <m:t>=K</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r>
                        <m:rPr>
                          <m:sty m:val="p"/>
                        </m:rPr>
                        <w:rPr>
                          <w:rFonts w:ascii="Latin Modern Math" w:hAnsi="Latin Modern Math" w:cs="CMU Serif Roman"/>
                          <w:lang w:val="es-ES"/>
                        </w:rPr>
                        <m:t>t</m:t>
                      </m:r>
                    </m:e>
                  </m:d>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H</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r>
                        <m:rPr>
                          <m:sty m:val="p"/>
                        </m:rPr>
                        <w:rPr>
                          <w:rFonts w:ascii="Latin Modern Math" w:hAnsi="Latin Modern Math" w:cs="CMU Serif Roman"/>
                          <w:lang w:val="es-ES"/>
                        </w:rPr>
                        <m:t>t</m:t>
                      </m:r>
                    </m:e>
                  </m:d>
                </m:e>
                <m:sup>
                  <m:r>
                    <m:rPr>
                      <m:sty m:val="p"/>
                    </m:rPr>
                    <w:rPr>
                      <w:rFonts w:ascii="Latin Modern Math" w:hAnsi="Latin Modern Math" w:cs="CMU Serif Roman"/>
                      <w:lang w:val="es-ES"/>
                    </w:rPr>
                    <m:t>β</m:t>
                  </m:r>
                </m:sup>
              </m:sSup>
              <m:sSup>
                <m:sSupPr>
                  <m:ctrlPr>
                    <w:rPr>
                      <w:rFonts w:ascii="Latin Modern Math" w:hAnsi="Latin Modern Math" w:cs="CMU Serif Roman"/>
                      <w:lang w:val="es-ES"/>
                    </w:rPr>
                  </m:ctrlPr>
                </m:sSupPr>
                <m:e>
                  <m:d>
                    <m:dPr>
                      <m:ctrlPr>
                        <w:rPr>
                          <w:rFonts w:ascii="Latin Modern Math" w:hAnsi="Latin Modern Math" w:cs="CMU Serif Roman"/>
                          <w:lang w:val="es-ES"/>
                        </w:rPr>
                      </m:ctrlPr>
                    </m:dPr>
                    <m:e>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e>
                  </m:d>
                </m:e>
                <m:sup>
                  <m:r>
                    <m:rPr>
                      <m:sty m:val="p"/>
                    </m:rPr>
                    <w:rPr>
                      <w:rFonts w:ascii="Latin Modern Math" w:hAnsi="Latin Modern Math" w:cs="CMU Serif Roman"/>
                      <w:lang w:val="es-ES"/>
                    </w:rPr>
                    <m:t>1-α-β</m:t>
                  </m:r>
                </m:sup>
              </m:sSup>
            </m:oMath>
          </m:oMathPara>
        </w:p>
        <w:p w14:paraId="13595B9B" w14:textId="545FA68A" w:rsidR="004E1C02" w:rsidRPr="00E92997" w:rsidRDefault="004E1C02" w:rsidP="00D34B63">
          <w:pPr>
            <w:rPr>
              <w:rFonts w:ascii="Latin Modern Math" w:hAnsi="Latin Modern Math" w:cs="CMU Serif Roman"/>
              <w:lang w:val="es-ES"/>
            </w:rPr>
          </w:pPr>
          <w:r w:rsidRPr="00E92997">
            <w:rPr>
              <w:rFonts w:ascii="Latin Modern Math" w:hAnsi="Latin Modern Math" w:cs="CMU Serif Roman"/>
              <w:lang w:val="es-ES"/>
            </w:rPr>
            <w:t xml:space="preserve">Aquí K es el capital físico, H el capital humano, A es una medida de la tecnología (Total Factor </w:t>
          </w:r>
          <w:proofErr w:type="spellStart"/>
          <w:r w:rsidRPr="00E92997">
            <w:rPr>
              <w:rFonts w:ascii="Latin Modern Math" w:hAnsi="Latin Modern Math" w:cs="CMU Serif Roman"/>
              <w:lang w:val="es-ES"/>
            </w:rPr>
            <w:t>Productivity</w:t>
          </w:r>
          <w:proofErr w:type="spellEnd"/>
          <w:r w:rsidRPr="00E92997">
            <w:rPr>
              <w:rFonts w:ascii="Latin Modern Math" w:hAnsi="Latin Modern Math" w:cs="CMU Serif Roman"/>
              <w:lang w:val="es-ES"/>
            </w:rPr>
            <w:t xml:space="preserve">) y L es la fuerza de trabajo. Los exponentes representan el retorno a </w:t>
          </w:r>
          <w:proofErr w:type="spellStart"/>
          <w:r w:rsidRPr="00E92997">
            <w:rPr>
              <w:rFonts w:ascii="Latin Modern Math" w:hAnsi="Latin Modern Math" w:cs="CMU Serif Roman"/>
              <w:lang w:val="es-ES"/>
            </w:rPr>
            <w:t>acada</w:t>
          </w:r>
          <w:proofErr w:type="spellEnd"/>
          <w:r w:rsidRPr="00E92997">
            <w:rPr>
              <w:rFonts w:ascii="Latin Modern Math" w:hAnsi="Latin Modern Math" w:cs="CMU Serif Roman"/>
              <w:lang w:val="es-ES"/>
            </w:rPr>
            <w:t xml:space="preserve"> factor y se debe </w:t>
          </w:r>
          <w:proofErr w:type="spellStart"/>
          <w:r w:rsidRPr="00E92997">
            <w:rPr>
              <w:rFonts w:ascii="Latin Modern Math" w:hAnsi="Latin Modern Math" w:cs="CMU Serif Roman"/>
              <w:lang w:val="es-ES"/>
            </w:rPr>
            <w:t>cunplir</w:t>
          </w:r>
          <w:proofErr w:type="spellEnd"/>
          <w:r w:rsidRPr="00E92997">
            <w:rPr>
              <w:rFonts w:ascii="Latin Modern Math" w:hAnsi="Latin Modern Math" w:cs="CMU Serif Roman"/>
              <w:lang w:val="es-ES"/>
            </w:rPr>
            <w:t xml:space="preserve"> </w:t>
          </w:r>
          <m:oMath>
            <m:r>
              <m:rPr>
                <m:sty m:val="p"/>
              </m:rPr>
              <w:rPr>
                <w:rFonts w:ascii="Latin Modern Math" w:hAnsi="Latin Modern Math" w:cs="CMU Serif Roman"/>
                <w:lang w:val="es-ES"/>
              </w:rPr>
              <m:t>α+β&lt;1</m:t>
            </m:r>
          </m:oMath>
          <w:r w:rsidRPr="00E92997">
            <w:rPr>
              <w:rFonts w:ascii="Latin Modern Math" w:hAnsi="Latin Modern Math" w:cs="CMU Serif Roman"/>
              <w:lang w:val="es-ES"/>
            </w:rPr>
            <w:t xml:space="preserve"> tal que los retornos marginales sean </w:t>
          </w:r>
          <w:r w:rsidRPr="00E92997">
            <w:rPr>
              <w:rFonts w:ascii="Latin Modern Math" w:hAnsi="Latin Modern Math" w:cs="CMU Serif Roman"/>
              <w:lang w:val="es-ES"/>
            </w:rPr>
            <w:lastRenderedPageBreak/>
            <w:t xml:space="preserve">decrecientes (la derivada va a ser una proporción del factor). El hecho de tener retornos constantes a escala nos permite obtener una función equivalente en términos per cápita, al dividir </w:t>
          </w:r>
          <m:oMath>
            <m:r>
              <m:rPr>
                <m:sty m:val="p"/>
              </m:rPr>
              <w:rPr>
                <w:rFonts w:ascii="Latin Modern Math" w:hAnsi="Latin Modern Math" w:cs="CMU Serif Roman"/>
                <w:lang w:val="es-ES"/>
              </w:rPr>
              <m:t>Y</m:t>
            </m:r>
          </m:oMath>
          <w:r w:rsidRPr="00E92997">
            <w:rPr>
              <w:rFonts w:ascii="Latin Modern Math" w:hAnsi="Latin Modern Math" w:cs="CMU Serif Roman"/>
              <w:lang w:val="es-ES"/>
            </w:rPr>
            <w:t xml:space="preserve"> por </w:t>
          </w:r>
          <m:oMath>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oMath>
          <w:r w:rsidRPr="00E92997">
            <w:rPr>
              <w:rFonts w:ascii="Latin Modern Math" w:hAnsi="Latin Modern Math" w:cs="CMU Serif Roman"/>
              <w:lang w:val="es-ES"/>
            </w:rPr>
            <w:t xml:space="preserve"> y por ende cada factor individualmente </w:t>
          </w:r>
          <m:oMath>
            <m:r>
              <m:rPr>
                <m:sty m:val="p"/>
              </m:rPr>
              <w:rPr>
                <w:rFonts w:ascii="Latin Modern Math" w:hAnsi="Latin Modern Math" w:cs="CMU Serif Roman"/>
                <w:lang w:val="es-ES"/>
              </w:rPr>
              <m:t>(Y</m:t>
            </m:r>
          </m:oMath>
          <w:r w:rsidRPr="00E92997">
            <w:rPr>
              <w:rFonts w:ascii="Latin Modern Math" w:hAnsi="Latin Modern Math" w:cs="CMU Serif Roman"/>
              <w:lang w:val="es-ES"/>
            </w:rPr>
            <w:t xml:space="preserve"> no se considera función de A porque, importantemente, el crecimento tecnologico es exógeno en contraposicion a otros modelos como el de Lucas y Romer).</w:t>
          </w:r>
        </w:p>
        <w:p w14:paraId="1575EF94" w14:textId="065F5AFC" w:rsidR="006027A9" w:rsidRPr="00E92997" w:rsidRDefault="00AD3F25" w:rsidP="006027A9">
          <w:pPr>
            <w:rPr>
              <w:rFonts w:ascii="Latin Modern Math" w:hAnsi="Latin Modern Math" w:cs="CMU Serif Roman"/>
              <w:lang w:val="es-ES"/>
            </w:rPr>
          </w:pPr>
          <m:oMathPara>
            <m:oMath>
              <m:f>
                <m:fPr>
                  <m:ctrlPr>
                    <w:rPr>
                      <w:rFonts w:ascii="Latin Modern Math" w:hAnsi="Latin Modern Math" w:cs="CMU Serif Roman"/>
                      <w:lang w:val="es-ES"/>
                    </w:rPr>
                  </m:ctrlPr>
                </m:fPr>
                <m:num>
                  <m:r>
                    <m:rPr>
                      <m:sty m:val="p"/>
                    </m:rPr>
                    <w:rPr>
                      <w:rFonts w:ascii="Latin Modern Math" w:hAnsi="Latin Modern Math" w:cs="CMU Serif Roman"/>
                      <w:lang w:val="es-ES"/>
                    </w:rPr>
                    <m:t>Y</m:t>
                  </m:r>
                  <m:d>
                    <m:dPr>
                      <m:ctrlPr>
                        <w:rPr>
                          <w:rFonts w:ascii="Latin Modern Math" w:hAnsi="Latin Modern Math" w:cs="CMU Serif Roman"/>
                          <w:lang w:val="es-ES"/>
                        </w:rPr>
                      </m:ctrlPr>
                    </m:dPr>
                    <m:e>
                      <m:r>
                        <m:rPr>
                          <m:sty m:val="p"/>
                        </m:rPr>
                        <w:rPr>
                          <w:rFonts w:ascii="Latin Modern Math" w:hAnsi="Latin Modern Math" w:cs="CMU Serif Roman"/>
                          <w:lang w:val="es-ES"/>
                        </w:rPr>
                        <m:t>K,H,L,t</m:t>
                      </m:r>
                    </m:e>
                  </m:d>
                </m:num>
                <m:den>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den>
              </m:f>
              <m:r>
                <m:rPr>
                  <m:sty m:val="p"/>
                </m:rPr>
                <w:rPr>
                  <w:rFonts w:ascii="Latin Modern Math" w:hAnsi="Latin Modern Math" w:cs="CMU Serif Roman"/>
                  <w:lang w:val="es-ES"/>
                </w:rPr>
                <m:t>=Y</m:t>
              </m:r>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K</m:t>
                      </m:r>
                    </m:num>
                    <m:den>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den>
                  </m:f>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H</m:t>
                      </m:r>
                    </m:num>
                    <m:den>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den>
                  </m:f>
                  <m:r>
                    <m:rPr>
                      <m:sty m:val="p"/>
                    </m:rPr>
                    <w:rPr>
                      <w:rFonts w:ascii="Latin Modern Math" w:hAnsi="Latin Modern Math" w:cs="CMU Serif Roman"/>
                      <w:lang w:val="es-ES"/>
                    </w:rPr>
                    <m:t>,t</m:t>
                  </m:r>
                </m:e>
              </m:d>
              <m:r>
                <m:rPr>
                  <m:sty m:val="p"/>
                </m:rPr>
                <w:rPr>
                  <w:rFonts w:ascii="Latin Modern Math" w:hAnsi="Latin Modern Math" w:cs="CMU Serif Roman"/>
                  <w:lang w:val="es-ES"/>
                </w:rPr>
                <m:t>=</m:t>
              </m:r>
              <m:sSup>
                <m:sSupPr>
                  <m:ctrlPr>
                    <w:rPr>
                      <w:rFonts w:ascii="Latin Modern Math" w:hAnsi="Latin Modern Math" w:cs="CMU Serif Roman"/>
                      <w:lang w:val="es-ES"/>
                    </w:rPr>
                  </m:ctrlPr>
                </m:sSupPr>
                <m:e>
                  <m:f>
                    <m:fPr>
                      <m:ctrlPr>
                        <w:rPr>
                          <w:rFonts w:ascii="Latin Modern Math" w:hAnsi="Latin Modern Math" w:cs="CMU Serif Roman"/>
                          <w:lang w:val="es-ES"/>
                        </w:rPr>
                      </m:ctrlPr>
                    </m:fPr>
                    <m:num>
                      <m:r>
                        <m:rPr>
                          <m:sty m:val="p"/>
                        </m:rPr>
                        <w:rPr>
                          <w:rFonts w:ascii="Latin Modern Math" w:hAnsi="Latin Modern Math" w:cs="CMU Serif Roman"/>
                          <w:lang w:val="es-ES"/>
                        </w:rPr>
                        <m:t>K</m:t>
                      </m:r>
                      <m:d>
                        <m:dPr>
                          <m:ctrlPr>
                            <w:rPr>
                              <w:rFonts w:ascii="Latin Modern Math" w:hAnsi="Latin Modern Math" w:cs="CMU Serif Roman"/>
                              <w:lang w:val="es-ES"/>
                            </w:rPr>
                          </m:ctrlPr>
                        </m:dPr>
                        <m:e>
                          <m:r>
                            <m:rPr>
                              <m:sty m:val="p"/>
                            </m:rPr>
                            <w:rPr>
                              <w:rFonts w:ascii="Latin Modern Math" w:hAnsi="Latin Modern Math" w:cs="CMU Serif Roman"/>
                              <w:lang w:val="es-ES"/>
                            </w:rPr>
                            <m:t>t</m:t>
                          </m:r>
                        </m:e>
                      </m:d>
                    </m:num>
                    <m:den>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den>
                  </m:f>
                </m:e>
                <m:sup>
                  <m:r>
                    <m:rPr>
                      <m:sty m:val="p"/>
                    </m:rPr>
                    <w:rPr>
                      <w:rFonts w:ascii="Latin Modern Math" w:hAnsi="Latin Modern Math" w:cs="CMU Serif Roman"/>
                      <w:lang w:val="es-ES"/>
                    </w:rPr>
                    <m:t>α</m:t>
                  </m:r>
                </m:sup>
              </m:sSup>
              <m:sSup>
                <m:sSupPr>
                  <m:ctrlPr>
                    <w:rPr>
                      <w:rFonts w:ascii="Latin Modern Math" w:hAnsi="Latin Modern Math" w:cs="CMU Serif Roman"/>
                      <w:lang w:val="es-ES"/>
                    </w:rPr>
                  </m:ctrlPr>
                </m:sSupPr>
                <m:e>
                  <m:f>
                    <m:fPr>
                      <m:ctrlPr>
                        <w:rPr>
                          <w:rFonts w:ascii="Latin Modern Math" w:hAnsi="Latin Modern Math" w:cs="CMU Serif Roman"/>
                          <w:lang w:val="es-ES"/>
                        </w:rPr>
                      </m:ctrlPr>
                    </m:fPr>
                    <m:num>
                      <m:r>
                        <m:rPr>
                          <m:sty m:val="p"/>
                        </m:rPr>
                        <w:rPr>
                          <w:rFonts w:ascii="Latin Modern Math" w:hAnsi="Latin Modern Math" w:cs="CMU Serif Roman"/>
                          <w:lang w:val="es-ES"/>
                        </w:rPr>
                        <m:t>H</m:t>
                      </m:r>
                      <m:d>
                        <m:dPr>
                          <m:ctrlPr>
                            <w:rPr>
                              <w:rFonts w:ascii="Latin Modern Math" w:hAnsi="Latin Modern Math" w:cs="CMU Serif Roman"/>
                              <w:lang w:val="es-ES"/>
                            </w:rPr>
                          </m:ctrlPr>
                        </m:dPr>
                        <m:e>
                          <m:r>
                            <m:rPr>
                              <m:sty m:val="p"/>
                            </m:rPr>
                            <w:rPr>
                              <w:rFonts w:ascii="Latin Modern Math" w:hAnsi="Latin Modern Math" w:cs="CMU Serif Roman"/>
                              <w:lang w:val="es-ES"/>
                            </w:rPr>
                            <m:t>t</m:t>
                          </m:r>
                        </m:e>
                      </m:d>
                    </m:num>
                    <m:den>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den>
                  </m:f>
                </m:e>
                <m:sup>
                  <m:r>
                    <m:rPr>
                      <m:sty m:val="p"/>
                    </m:rPr>
                    <w:rPr>
                      <w:rFonts w:ascii="Latin Modern Math" w:hAnsi="Latin Modern Math" w:cs="CMU Serif Roman"/>
                      <w:lang w:val="es-ES"/>
                    </w:rPr>
                    <m:t>β</m:t>
                  </m:r>
                </m:sup>
              </m:sSup>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num>
                        <m:den>
                          <m:r>
                            <m:rPr>
                              <m:sty m:val="p"/>
                            </m:rPr>
                            <w:rPr>
                              <w:rFonts w:ascii="Latin Modern Math" w:hAnsi="Latin Modern Math" w:cs="CMU Serif Roman"/>
                              <w:lang w:val="es-ES"/>
                            </w:rPr>
                            <m:t>A</m:t>
                          </m:r>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L</m:t>
                          </m:r>
                          <m:d>
                            <m:dPr>
                              <m:ctrlPr>
                                <w:rPr>
                                  <w:rFonts w:ascii="Latin Modern Math" w:hAnsi="Latin Modern Math" w:cs="CMU Serif Roman"/>
                                  <w:lang w:val="es-ES"/>
                                </w:rPr>
                              </m:ctrlPr>
                            </m:dPr>
                            <m:e>
                              <m:r>
                                <m:rPr>
                                  <m:sty m:val="p"/>
                                </m:rPr>
                                <w:rPr>
                                  <w:rFonts w:ascii="Latin Modern Math" w:hAnsi="Latin Modern Math" w:cs="CMU Serif Roman"/>
                                  <w:lang w:val="es-ES"/>
                                </w:rPr>
                                <m:t>t</m:t>
                              </m:r>
                            </m:e>
                          </m:d>
                        </m:den>
                      </m:f>
                    </m:e>
                  </m:d>
                </m:e>
                <m:sup>
                  <m:r>
                    <m:rPr>
                      <m:sty m:val="p"/>
                    </m:rPr>
                    <w:rPr>
                      <w:rFonts w:ascii="Latin Modern Math" w:hAnsi="Latin Modern Math" w:cs="CMU Serif Roman"/>
                      <w:lang w:val="es-ES"/>
                    </w:rPr>
                    <m:t>1-α-β</m:t>
                  </m:r>
                </m:sup>
              </m:sSup>
            </m:oMath>
          </m:oMathPara>
        </w:p>
        <w:p w14:paraId="4CA88381" w14:textId="4B794EB0" w:rsidR="004E1C02" w:rsidRPr="00E92997" w:rsidRDefault="006027A9" w:rsidP="00D34B63">
          <w:pPr>
            <w:rPr>
              <w:rFonts w:ascii="Latin Modern Math" w:hAnsi="Latin Modern Math" w:cs="CMU Serif Roman"/>
              <w:lang w:val="es-ES"/>
            </w:rPr>
          </w:pPr>
          <w:r w:rsidRPr="00E92997">
            <w:rPr>
              <w:rFonts w:ascii="Latin Modern Math" w:hAnsi="Latin Modern Math" w:cs="CMU Serif Roman"/>
              <w:lang w:val="es-ES"/>
            </w:rPr>
            <w:t>Denominamos estas variables de capital por unidad efectiva de trabajo con minúsculas. Nuestra función de producción es:</w:t>
          </w:r>
        </w:p>
        <w:p w14:paraId="148CA6BA" w14:textId="17A5581E" w:rsidR="004E1C02" w:rsidRPr="00E92997" w:rsidRDefault="00325CD9" w:rsidP="00D34B63">
          <w:pPr>
            <w:rPr>
              <w:rFonts w:ascii="Latin Modern Math" w:hAnsi="Latin Modern Math" w:cs="CMU Serif Roman"/>
              <w:lang w:val="es-ES"/>
            </w:rPr>
          </w:pPr>
          <m:oMathPara>
            <m:oMath>
              <m:r>
                <m:rPr>
                  <m:sty m:val="p"/>
                </m:rPr>
                <w:rPr>
                  <w:rFonts w:ascii="Latin Modern Math" w:hAnsi="Latin Modern Math" w:cs="CMU Serif Roman"/>
                  <w:lang w:val="es-ES"/>
                </w:rPr>
                <m:t>y(k,h)=</m:t>
              </m:r>
              <m:sSup>
                <m:sSupPr>
                  <m:ctrlPr>
                    <w:rPr>
                      <w:rFonts w:ascii="Latin Modern Math" w:hAnsi="Latin Modern Math" w:cs="CMU Serif Roman"/>
                      <w:lang w:val="es-ES"/>
                    </w:rPr>
                  </m:ctrlPr>
                </m:sSupPr>
                <m:e>
                  <m:r>
                    <m:rPr>
                      <m:sty m:val="p"/>
                    </m:rPr>
                    <w:rPr>
                      <w:rFonts w:ascii="Latin Modern Math" w:hAnsi="Latin Modern Math" w:cs="CMU Serif Roman"/>
                      <w:lang w:val="es-ES"/>
                    </w:rPr>
                    <m:t>k(t)</m:t>
                  </m:r>
                </m:e>
                <m:sup>
                  <m:r>
                    <m:rPr>
                      <m:sty m:val="p"/>
                    </m:rPr>
                    <w:rPr>
                      <w:rFonts w:ascii="Latin Modern Math" w:hAnsi="Latin Modern Math" w:cs="CMU Serif Roman"/>
                      <w:lang w:val="es-ES"/>
                    </w:rPr>
                    <m:t>α</m:t>
                  </m:r>
                </m:sup>
              </m:sSup>
              <m:sSup>
                <m:sSupPr>
                  <m:ctrlPr>
                    <w:rPr>
                      <w:rFonts w:ascii="Latin Modern Math" w:hAnsi="Latin Modern Math" w:cs="CMU Serif Roman"/>
                      <w:lang w:val="es-ES"/>
                    </w:rPr>
                  </m:ctrlPr>
                </m:sSupPr>
                <m:e>
                  <m:r>
                    <m:rPr>
                      <m:sty m:val="p"/>
                    </m:rPr>
                    <w:rPr>
                      <w:rFonts w:ascii="Latin Modern Math" w:hAnsi="Latin Modern Math" w:cs="CMU Serif Roman"/>
                      <w:lang w:val="es-ES"/>
                    </w:rPr>
                    <m:t>h(t)</m:t>
                  </m:r>
                </m:e>
                <m:sup>
                  <m:r>
                    <m:rPr>
                      <m:sty m:val="p"/>
                    </m:rPr>
                    <w:rPr>
                      <w:rFonts w:ascii="Latin Modern Math" w:hAnsi="Latin Modern Math" w:cs="CMU Serif Roman"/>
                      <w:lang w:val="es-ES"/>
                    </w:rPr>
                    <m:t>β</m:t>
                  </m:r>
                </m:sup>
              </m:sSup>
            </m:oMath>
          </m:oMathPara>
        </w:p>
        <w:p w14:paraId="5ED2AC88" w14:textId="22BC69F8" w:rsidR="006027A9" w:rsidRPr="00E92997" w:rsidRDefault="006027A9" w:rsidP="00D34B63">
          <w:pPr>
            <w:rPr>
              <w:rFonts w:ascii="Latin Modern Math" w:hAnsi="Latin Modern Math" w:cs="CMU Serif Roman"/>
              <w:lang w:val="es-ES"/>
            </w:rPr>
          </w:pPr>
          <w:r w:rsidRPr="00E92997">
            <w:rPr>
              <w:rFonts w:ascii="Latin Modern Math" w:hAnsi="Latin Modern Math" w:cs="CMU Serif Roman"/>
              <w:lang w:val="es-ES"/>
            </w:rPr>
            <w:t xml:space="preserve">La idea </w:t>
          </w:r>
          <w:proofErr w:type="spellStart"/>
          <w:r w:rsidRPr="00E92997">
            <w:rPr>
              <w:rFonts w:ascii="Latin Modern Math" w:hAnsi="Latin Modern Math" w:cs="CMU Serif Roman"/>
              <w:lang w:val="es-ES"/>
            </w:rPr>
            <w:t>mas</w:t>
          </w:r>
          <w:proofErr w:type="spellEnd"/>
          <w:r w:rsidRPr="00E92997">
            <w:rPr>
              <w:rFonts w:ascii="Latin Modern Math" w:hAnsi="Latin Modern Math" w:cs="CMU Serif Roman"/>
              <w:lang w:val="es-ES"/>
            </w:rPr>
            <w:t xml:space="preserve"> importante de Solow fue pensar en el desarrollo a largo plazo del capital, es decir, su derivada. </w:t>
          </w:r>
          <w:r w:rsidR="00026EBE" w:rsidRPr="00E92997">
            <w:rPr>
              <w:rFonts w:ascii="Latin Modern Math" w:hAnsi="Latin Modern Math" w:cs="CMU Serif Roman"/>
              <w:lang w:val="es-ES"/>
            </w:rPr>
            <w:t xml:space="preserve">El ahorro privado es tomado como </w:t>
          </w:r>
          <w:proofErr w:type="spellStart"/>
          <w:r w:rsidR="00026EBE" w:rsidRPr="00E92997">
            <w:rPr>
              <w:rFonts w:ascii="Latin Modern Math" w:hAnsi="Latin Modern Math" w:cs="CMU Serif Roman"/>
              <w:lang w:val="es-ES"/>
            </w:rPr>
            <w:t>inversion</w:t>
          </w:r>
          <w:proofErr w:type="spellEnd"/>
          <w:r w:rsidR="00026EBE" w:rsidRPr="00E92997">
            <w:rPr>
              <w:rFonts w:ascii="Latin Modern Math" w:hAnsi="Latin Modern Math" w:cs="CMU Serif Roman"/>
              <w:lang w:val="es-ES"/>
            </w:rPr>
            <w:t xml:space="preserve"> en capital, entonces en el </w:t>
          </w:r>
          <w:proofErr w:type="spellStart"/>
          <w:r w:rsidR="00026EBE" w:rsidRPr="00E92997">
            <w:rPr>
              <w:rFonts w:ascii="Latin Modern Math" w:hAnsi="Latin Modern Math" w:cs="CMU Serif Roman"/>
              <w:lang w:val="es-ES"/>
            </w:rPr>
            <w:t>proximo</w:t>
          </w:r>
          <w:proofErr w:type="spellEnd"/>
          <w:r w:rsidR="00026EBE" w:rsidRPr="00E92997">
            <w:rPr>
              <w:rFonts w:ascii="Latin Modern Math" w:hAnsi="Latin Modern Math" w:cs="CMU Serif Roman"/>
              <w:lang w:val="es-ES"/>
            </w:rPr>
            <w:t xml:space="preserve"> periodo siempre el capital va a ser la </w:t>
          </w:r>
          <w:proofErr w:type="spellStart"/>
          <w:r w:rsidR="00026EBE" w:rsidRPr="00E92997">
            <w:rPr>
              <w:rFonts w:ascii="Latin Modern Math" w:hAnsi="Latin Modern Math" w:cs="CMU Serif Roman"/>
              <w:lang w:val="es-ES"/>
            </w:rPr>
            <w:t>proporcion</w:t>
          </w:r>
          <w:proofErr w:type="spellEnd"/>
          <w:r w:rsidR="00026EBE" w:rsidRPr="00E92997">
            <w:rPr>
              <w:rFonts w:ascii="Latin Modern Math" w:hAnsi="Latin Modern Math" w:cs="CMU Serif Roman"/>
              <w:lang w:val="es-ES"/>
            </w:rPr>
            <w:t xml:space="preserve"> de la producción </w:t>
          </w:r>
          <m:oMath>
            <m:r>
              <m:rPr>
                <m:sty m:val="p"/>
              </m:rPr>
              <w:rPr>
                <w:rFonts w:ascii="Latin Modern Math" w:hAnsi="Latin Modern Math" w:cs="CMU Serif Roman"/>
                <w:lang w:val="es-ES"/>
              </w:rPr>
              <m:t>y</m:t>
            </m:r>
          </m:oMath>
          <w:r w:rsidR="00026EBE" w:rsidRPr="00E92997">
            <w:rPr>
              <w:rFonts w:ascii="Latin Modern Math" w:hAnsi="Latin Modern Math" w:cs="CMU Serif Roman"/>
              <w:lang w:val="es-ES"/>
            </w:rPr>
            <w:t xml:space="preserve"> ahorrada restado a la depreciacion de ese capital la cual se denomina </w:t>
          </w:r>
          <m:oMath>
            <m:r>
              <m:rPr>
                <m:sty m:val="p"/>
              </m:rPr>
              <w:rPr>
                <w:rFonts w:ascii="Latin Modern Math" w:hAnsi="Latin Modern Math" w:cs="CMU Serif Roman"/>
                <w:lang w:val="es-ES"/>
              </w:rPr>
              <m:t>δ</m:t>
            </m:r>
          </m:oMath>
          <w:r w:rsidR="00026EBE" w:rsidRPr="00E92997">
            <w:rPr>
              <w:rFonts w:ascii="Latin Modern Math" w:hAnsi="Latin Modern Math" w:cs="CMU Serif Roman"/>
              <w:lang w:val="es-ES"/>
            </w:rPr>
            <w:t xml:space="preserve">. Además, como es una medida per capita, se debe contabilizar la dilución del capital entre nuevas unidades efectivas, lo cual es capturado por las tasas </w:t>
          </w:r>
          <m:oMath>
            <m:r>
              <m:rPr>
                <m:sty m:val="p"/>
              </m:rPr>
              <w:rPr>
                <w:rFonts w:ascii="Latin Modern Math" w:hAnsi="Latin Modern Math" w:cs="CMU Serif Roman"/>
                <w:lang w:val="es-ES"/>
              </w:rPr>
              <m:t xml:space="preserve">g </m:t>
            </m:r>
          </m:oMath>
          <w:r w:rsidR="00026EBE" w:rsidRPr="00E92997">
            <w:rPr>
              <w:rFonts w:ascii="Latin Modern Math" w:hAnsi="Latin Modern Math" w:cs="CMU Serif Roman"/>
              <w:lang w:val="es-ES"/>
            </w:rPr>
            <w:t xml:space="preserve">crecimiento de la TFP y n, crecimiento de la </w:t>
          </w:r>
          <w:proofErr w:type="spellStart"/>
          <w:r w:rsidR="00026EBE" w:rsidRPr="00E92997">
            <w:rPr>
              <w:rFonts w:ascii="Latin Modern Math" w:hAnsi="Latin Modern Math" w:cs="CMU Serif Roman"/>
              <w:lang w:val="es-ES"/>
            </w:rPr>
            <w:t>poblacion</w:t>
          </w:r>
          <w:proofErr w:type="spellEnd"/>
          <w:r w:rsidR="00026EBE" w:rsidRPr="00E92997">
            <w:rPr>
              <w:rFonts w:ascii="Latin Modern Math" w:hAnsi="Latin Modern Math" w:cs="CMU Serif Roman"/>
              <w:lang w:val="es-ES"/>
            </w:rPr>
            <w:t>.</w:t>
          </w:r>
        </w:p>
        <w:p w14:paraId="53214971" w14:textId="17D0F505" w:rsidR="004E1C02" w:rsidRPr="00E92997" w:rsidRDefault="004E1C02" w:rsidP="00D34B63">
          <w:pPr>
            <w:rPr>
              <w:rFonts w:ascii="Latin Modern Math" w:hAnsi="Latin Modern Math" w:cs="CMU Serif Roman"/>
              <w:lang w:val="es-ES"/>
            </w:rPr>
          </w:pPr>
          <w:r w:rsidRPr="00E92997">
            <w:rPr>
              <w:rFonts w:ascii="Latin Modern Math" w:hAnsi="Latin Modern Math" w:cs="CMU Serif Roman"/>
              <w:lang w:val="es-ES"/>
            </w:rPr>
            <w:t>Entonces, el modelo que obtenemos es este:</w:t>
          </w:r>
        </w:p>
        <w:p w14:paraId="287C23AA" w14:textId="0BD30148" w:rsidR="00382F6C" w:rsidRPr="00E92997" w:rsidRDefault="00382F6C" w:rsidP="00382F6C">
          <w:pPr>
            <w:pStyle w:val="Heading2"/>
            <w:rPr>
              <w:rFonts w:ascii="Latin Modern Math" w:hAnsi="Latin Modern Math" w:cs="CMU Serif Roman"/>
              <w:b w:val="0"/>
              <w:bCs w:val="0"/>
              <w:lang w:val="es-ES"/>
            </w:rPr>
          </w:pPr>
          <w:r w:rsidRPr="00E92997">
            <w:rPr>
              <w:rFonts w:ascii="Latin Modern Math" w:hAnsi="Latin Modern Math" w:cs="CMU Serif Roman"/>
              <w:b w:val="0"/>
              <w:bCs w:val="0"/>
              <w:lang w:val="es-ES"/>
            </w:rPr>
            <w:t>El modelo aumentado</w:t>
          </w:r>
        </w:p>
      </w:sdtContent>
    </w:sdt>
    <w:p w14:paraId="129E4D9D" w14:textId="3FEED0BF" w:rsidR="004538E0" w:rsidRPr="00E92997" w:rsidRDefault="00AD3F25" w:rsidP="005808CE">
      <w:pPr>
        <w:rPr>
          <w:rFonts w:ascii="Latin Modern Math" w:hAnsi="Latin Modern Math" w:cs="CMU Serif Roman"/>
          <w:lang w:val="es-ES"/>
        </w:rPr>
      </w:pPr>
      <m:oMathPara>
        <m:oMath>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d>
                    <m:dPr>
                      <m:ctrlPr>
                        <w:rPr>
                          <w:rFonts w:ascii="Latin Modern Math" w:hAnsi="Latin Modern Math" w:cs="CMU Serif Roman"/>
                          <w:lang w:val="es-ES"/>
                        </w:rPr>
                      </m:ctrlPr>
                    </m:dPr>
                    <m:e>
                      <m:r>
                        <m:rPr>
                          <m:sty m:val="p"/>
                        </m:rPr>
                        <w:rPr>
                          <w:rFonts w:ascii="Latin Modern Math" w:hAnsi="Latin Modern Math" w:cs="CMU Serif Roman"/>
                          <w:lang w:val="es-ES"/>
                        </w:rPr>
                        <m:t>t</m:t>
                      </m:r>
                    </m:e>
                  </m:d>
                  <m:r>
                    <m:rPr>
                      <m:sty m:val="p"/>
                    </m:rPr>
                    <w:rPr>
                      <w:rFonts w:ascii="Latin Modern Math" w:hAnsi="Latin Modern Math" w:cs="CMU Serif Roman"/>
                      <w:lang w:val="es-ES"/>
                    </w:rPr>
                    <m:t>=</m:t>
                  </m:r>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d>
                            <m:dPr>
                              <m:ctrlPr>
                                <w:rPr>
                                  <w:rFonts w:ascii="Latin Modern Math" w:hAnsi="Latin Modern Math" w:cs="CMU Serif Roman"/>
                                  <w:lang w:val="es-ES"/>
                                </w:rPr>
                              </m:ctrlPr>
                            </m:dPr>
                            <m:e>
                              <m:r>
                                <m:rPr>
                                  <m:sty m:val="p"/>
                                </m:rPr>
                                <w:rPr>
                                  <w:rFonts w:ascii="Latin Modern Math" w:hAnsi="Latin Modern Math" w:cs="CMU Serif Roman"/>
                                  <w:lang w:val="es-ES"/>
                                </w:rPr>
                                <m:t>t</m:t>
                              </m:r>
                            </m:e>
                          </m:d>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·h</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r>
                                <m:rPr>
                                  <m:sty m:val="p"/>
                                </m:rPr>
                                <w:rPr>
                                  <w:rFonts w:ascii="Latin Modern Math" w:hAnsi="Latin Modern Math" w:cs="CMU Serif Roman"/>
                                  <w:lang w:val="es-ES"/>
                                </w:rPr>
                                <m:t>t</m:t>
                              </m:r>
                            </m:e>
                          </m:d>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sSub>
                        <m:sSubPr>
                          <m:ctrlPr>
                            <w:rPr>
                              <w:rFonts w:ascii="Latin Modern Math" w:hAnsi="Latin Modern Math" w:cs="CMU Serif Roman"/>
                              <w:lang w:val="es-ES"/>
                            </w:rPr>
                          </m:ctrlPr>
                        </m:sSubPr>
                        <m:e>
                          <m:r>
                            <m:rPr>
                              <m:sty m:val="p"/>
                            </m:rPr>
                            <w:rPr>
                              <w:rFonts w:ascii="Latin Modern Math" w:hAnsi="Latin Modern Math" w:cs="CMU Serif Roman"/>
                              <w:lang w:val="es-ES"/>
                            </w:rPr>
                            <m:t>δ</m:t>
                          </m:r>
                        </m:e>
                        <m:sub>
                          <m:r>
                            <m:rPr>
                              <m:sty m:val="p"/>
                            </m:rPr>
                            <w:rPr>
                              <w:rFonts w:ascii="Latin Modern Math" w:hAnsi="Latin Modern Math" w:cs="CMU Serif Roman"/>
                              <w:lang w:val="es-ES"/>
                            </w:rPr>
                            <m:t>k</m:t>
                          </m:r>
                        </m:sub>
                      </m:sSub>
                      <m:r>
                        <m:rPr>
                          <m:sty m:val="p"/>
                        </m:rPr>
                        <w:rPr>
                          <w:rFonts w:ascii="Latin Modern Math" w:hAnsi="Latin Modern Math" w:cs="CMU Serif Roman"/>
                          <w:lang w:val="es-ES"/>
                        </w:rPr>
                        <m:t>+g+n</m:t>
                      </m:r>
                    </m:e>
                  </m:d>
                  <m:r>
                    <m:rPr>
                      <m:sty m:val="p"/>
                    </m:rPr>
                    <w:rPr>
                      <w:rFonts w:ascii="Latin Modern Math" w:hAnsi="Latin Modern Math" w:cs="CMU Serif Roman"/>
                      <w:lang w:val="es-ES"/>
                    </w:rPr>
                    <m:t>·k(t)</m:t>
                  </m:r>
                </m:e>
                <m:e>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(t)=</m:t>
                  </m:r>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d>
                            <m:dPr>
                              <m:ctrlPr>
                                <w:rPr>
                                  <w:rFonts w:ascii="Latin Modern Math" w:hAnsi="Latin Modern Math" w:cs="CMU Serif Roman"/>
                                  <w:lang w:val="es-ES"/>
                                </w:rPr>
                              </m:ctrlPr>
                            </m:dPr>
                            <m:e>
                              <m:r>
                                <m:rPr>
                                  <m:sty m:val="p"/>
                                </m:rPr>
                                <w:rPr>
                                  <w:rFonts w:ascii="Latin Modern Math" w:hAnsi="Latin Modern Math" w:cs="CMU Serif Roman"/>
                                  <w:lang w:val="es-ES"/>
                                </w:rPr>
                                <m:t>t</m:t>
                              </m:r>
                            </m:e>
                          </m:d>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·h</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r>
                                <m:rPr>
                                  <m:sty m:val="p"/>
                                </m:rPr>
                                <w:rPr>
                                  <w:rFonts w:ascii="Latin Modern Math" w:hAnsi="Latin Modern Math" w:cs="CMU Serif Roman"/>
                                  <w:lang w:val="es-ES"/>
                                </w:rPr>
                                <m:t>t</m:t>
                              </m:r>
                            </m:e>
                          </m:d>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sSub>
                        <m:sSubPr>
                          <m:ctrlPr>
                            <w:rPr>
                              <w:rFonts w:ascii="Latin Modern Math" w:hAnsi="Latin Modern Math" w:cs="CMU Serif Roman"/>
                              <w:lang w:val="es-ES"/>
                            </w:rPr>
                          </m:ctrlPr>
                        </m:sSubPr>
                        <m:e>
                          <m:r>
                            <m:rPr>
                              <m:sty m:val="p"/>
                            </m:rPr>
                            <w:rPr>
                              <w:rFonts w:ascii="Latin Modern Math" w:hAnsi="Latin Modern Math" w:cs="CMU Serif Roman"/>
                              <w:lang w:val="es-ES"/>
                            </w:rPr>
                            <m:t>δ</m:t>
                          </m:r>
                        </m:e>
                        <m:sub>
                          <m:r>
                            <m:rPr>
                              <m:sty m:val="p"/>
                            </m:rPr>
                            <w:rPr>
                              <w:rFonts w:ascii="Latin Modern Math" w:hAnsi="Latin Modern Math" w:cs="CMU Serif Roman"/>
                              <w:lang w:val="es-ES"/>
                            </w:rPr>
                            <m:t>h</m:t>
                          </m:r>
                        </m:sub>
                      </m:sSub>
                      <m:r>
                        <m:rPr>
                          <m:sty m:val="p"/>
                        </m:rPr>
                        <w:rPr>
                          <w:rFonts w:ascii="Latin Modern Math" w:hAnsi="Latin Modern Math" w:cs="CMU Serif Roman"/>
                          <w:lang w:val="es-ES"/>
                        </w:rPr>
                        <m:t>+g+n</m:t>
                      </m:r>
                    </m:e>
                  </m:d>
                  <m:r>
                    <m:rPr>
                      <m:sty m:val="p"/>
                    </m:rPr>
                    <w:rPr>
                      <w:rFonts w:ascii="Latin Modern Math" w:hAnsi="Latin Modern Math" w:cs="CMU Serif Roman"/>
                      <w:lang w:val="es-ES"/>
                    </w:rPr>
                    <m:t>·h(t)</m:t>
                  </m:r>
                </m:e>
              </m:eqArr>
            </m:e>
          </m:d>
        </m:oMath>
      </m:oMathPara>
    </w:p>
    <w:p w14:paraId="15CA2888" w14:textId="1EAF895D" w:rsidR="003C4A2F" w:rsidRPr="00E92997" w:rsidRDefault="003C4A2F" w:rsidP="005808CE">
      <w:pPr>
        <w:rPr>
          <w:rFonts w:ascii="Latin Modern Math" w:hAnsi="Latin Modern Math" w:cs="CMU Serif Roman"/>
          <w:lang w:val="es-ES"/>
        </w:rPr>
      </w:pPr>
      <w:r w:rsidRPr="00E92997">
        <w:rPr>
          <w:rFonts w:ascii="Latin Modern Math" w:hAnsi="Latin Modern Math" w:cs="CMU Serif Roman"/>
          <w:lang w:val="es-ES"/>
        </w:rPr>
        <w:t xml:space="preserve">Vamos a proceder como Mankiw, </w:t>
      </w:r>
      <w:proofErr w:type="spellStart"/>
      <w:r w:rsidRPr="00E92997">
        <w:rPr>
          <w:rFonts w:ascii="Latin Modern Math" w:hAnsi="Latin Modern Math" w:cs="CMU Serif Roman"/>
          <w:lang w:val="es-ES"/>
        </w:rPr>
        <w:t>Romer</w:t>
      </w:r>
      <w:proofErr w:type="spellEnd"/>
      <w:r w:rsidRPr="00E92997">
        <w:rPr>
          <w:rFonts w:ascii="Latin Modern Math" w:hAnsi="Latin Modern Math" w:cs="CMU Serif Roman"/>
          <w:lang w:val="es-ES"/>
        </w:rPr>
        <w:t xml:space="preserve"> &amp; Weil asumiendo que </w:t>
      </w:r>
      <m:oMath>
        <m:sSub>
          <m:sSubPr>
            <m:ctrlPr>
              <w:rPr>
                <w:rFonts w:ascii="Latin Modern Math" w:hAnsi="Latin Modern Math" w:cs="CMU Serif Roman"/>
                <w:lang w:val="es-ES"/>
              </w:rPr>
            </m:ctrlPr>
          </m:sSubPr>
          <m:e>
            <m:r>
              <m:rPr>
                <m:sty m:val="p"/>
              </m:rPr>
              <w:rPr>
                <w:rFonts w:ascii="Latin Modern Math" w:hAnsi="Latin Modern Math" w:cs="CMU Serif Roman"/>
                <w:lang w:val="es-ES"/>
              </w:rPr>
              <m:t>δ</m:t>
            </m:r>
          </m:e>
          <m:sub>
            <m:r>
              <m:rPr>
                <m:sty m:val="p"/>
              </m:rPr>
              <w:rPr>
                <w:rFonts w:ascii="Latin Modern Math" w:hAnsi="Latin Modern Math" w:cs="CMU Serif Roman"/>
                <w:lang w:val="es-ES"/>
              </w:rPr>
              <m:t>k</m:t>
            </m:r>
          </m:sub>
        </m:sSub>
        <m:r>
          <m:rPr>
            <m:sty m:val="p"/>
          </m:rPr>
          <w:rPr>
            <w:rFonts w:ascii="Latin Modern Math" w:hAnsi="Latin Modern Math" w:cs="CMU Serif Roman"/>
            <w:lang w:val="es-ES"/>
          </w:rPr>
          <m:t>=</m:t>
        </m:r>
        <m:sSub>
          <m:sSubPr>
            <m:ctrlPr>
              <w:rPr>
                <w:rFonts w:ascii="Latin Modern Math" w:hAnsi="Latin Modern Math" w:cs="CMU Serif Roman"/>
                <w:lang w:val="es-ES"/>
              </w:rPr>
            </m:ctrlPr>
          </m:sSubPr>
          <m:e>
            <m:r>
              <m:rPr>
                <m:sty m:val="p"/>
              </m:rPr>
              <w:rPr>
                <w:rFonts w:ascii="Latin Modern Math" w:hAnsi="Latin Modern Math" w:cs="CMU Serif Roman"/>
                <w:lang w:val="es-ES"/>
              </w:rPr>
              <m:t>δ</m:t>
            </m:r>
          </m:e>
          <m:sub>
            <m:r>
              <m:rPr>
                <m:sty m:val="p"/>
              </m:rPr>
              <w:rPr>
                <w:rFonts w:ascii="Latin Modern Math" w:hAnsi="Latin Modern Math" w:cs="CMU Serif Roman"/>
                <w:lang w:val="es-ES"/>
              </w:rPr>
              <m:t>h</m:t>
            </m:r>
          </m:sub>
        </m:sSub>
        <m:r>
          <m:rPr>
            <m:sty m:val="p"/>
          </m:rPr>
          <w:rPr>
            <w:rFonts w:ascii="Latin Modern Math" w:hAnsi="Latin Modern Math" w:cs="CMU Serif Roman"/>
            <w:lang w:val="es-ES"/>
          </w:rPr>
          <m:t>= δ</m:t>
        </m:r>
      </m:oMath>
      <w:r w:rsidRPr="00E92997">
        <w:rPr>
          <w:rFonts w:ascii="Latin Modern Math" w:hAnsi="Latin Modern Math" w:cs="CMU Serif Roman"/>
          <w:lang w:val="es-ES"/>
        </w:rPr>
        <w:t xml:space="preserve">.  Distinguir </w:t>
      </w:r>
      <w:r w:rsidR="00752C4A" w:rsidRPr="00E92997">
        <w:rPr>
          <w:rFonts w:ascii="Latin Modern Math" w:hAnsi="Latin Modern Math" w:cs="CMU Serif Roman"/>
          <w:lang w:val="es-ES"/>
        </w:rPr>
        <w:t xml:space="preserve">la tasa de </w:t>
      </w:r>
      <w:proofErr w:type="spellStart"/>
      <w:r w:rsidR="00752C4A" w:rsidRPr="00E92997">
        <w:rPr>
          <w:rFonts w:ascii="Latin Modern Math" w:hAnsi="Latin Modern Math" w:cs="CMU Serif Roman"/>
          <w:lang w:val="es-ES"/>
        </w:rPr>
        <w:t>depreciacion</w:t>
      </w:r>
      <w:proofErr w:type="spellEnd"/>
      <w:r w:rsidR="00752C4A" w:rsidRPr="00E92997">
        <w:rPr>
          <w:rFonts w:ascii="Latin Modern Math" w:hAnsi="Latin Modern Math" w:cs="CMU Serif Roman"/>
          <w:lang w:val="es-ES"/>
        </w:rPr>
        <w:t xml:space="preserve"> de capital </w:t>
      </w:r>
      <w:proofErr w:type="spellStart"/>
      <w:r w:rsidR="00752C4A" w:rsidRPr="00E92997">
        <w:rPr>
          <w:rFonts w:ascii="Latin Modern Math" w:hAnsi="Latin Modern Math" w:cs="CMU Serif Roman"/>
          <w:lang w:val="es-ES"/>
        </w:rPr>
        <w:t>fisico</w:t>
      </w:r>
      <w:proofErr w:type="spellEnd"/>
      <w:r w:rsidR="00752C4A" w:rsidRPr="00E92997">
        <w:rPr>
          <w:rFonts w:ascii="Latin Modern Math" w:hAnsi="Latin Modern Math" w:cs="CMU Serif Roman"/>
          <w:lang w:val="es-ES"/>
        </w:rPr>
        <w:t xml:space="preserve"> y humano permite un </w:t>
      </w:r>
      <w:proofErr w:type="spellStart"/>
      <w:r w:rsidR="00752C4A" w:rsidRPr="00E92997">
        <w:rPr>
          <w:rFonts w:ascii="Latin Modern Math" w:hAnsi="Latin Modern Math" w:cs="CMU Serif Roman"/>
          <w:lang w:val="es-ES"/>
        </w:rPr>
        <w:t>analisis</w:t>
      </w:r>
      <w:proofErr w:type="spellEnd"/>
      <w:r w:rsidR="00752C4A" w:rsidRPr="00E92997">
        <w:rPr>
          <w:rFonts w:ascii="Latin Modern Math" w:hAnsi="Latin Modern Math" w:cs="CMU Serif Roman"/>
          <w:lang w:val="es-ES"/>
        </w:rPr>
        <w:t xml:space="preserve"> </w:t>
      </w:r>
      <w:proofErr w:type="spellStart"/>
      <w:r w:rsidR="00752C4A" w:rsidRPr="00E92997">
        <w:rPr>
          <w:rFonts w:ascii="Latin Modern Math" w:hAnsi="Latin Modern Math" w:cs="CMU Serif Roman"/>
          <w:lang w:val="es-ES"/>
        </w:rPr>
        <w:t>mas</w:t>
      </w:r>
      <w:proofErr w:type="spellEnd"/>
      <w:r w:rsidR="00752C4A" w:rsidRPr="00E92997">
        <w:rPr>
          <w:rFonts w:ascii="Latin Modern Math" w:hAnsi="Latin Modern Math" w:cs="CMU Serif Roman"/>
          <w:lang w:val="es-ES"/>
        </w:rPr>
        <w:t xml:space="preserve"> detallado como en </w:t>
      </w:r>
      <w:proofErr w:type="spellStart"/>
      <w:proofErr w:type="gramStart"/>
      <w:r w:rsidR="00752C4A" w:rsidRPr="00E92997">
        <w:rPr>
          <w:rFonts w:ascii="Latin Modern Math" w:hAnsi="Latin Modern Math" w:cs="CMU Serif Roman"/>
          <w:lang w:val="es-ES"/>
        </w:rPr>
        <w:t>Acemoglu</w:t>
      </w:r>
      <w:proofErr w:type="spellEnd"/>
      <w:proofErr w:type="gramEnd"/>
      <w:r w:rsidR="00752C4A" w:rsidRPr="00E92997">
        <w:rPr>
          <w:rFonts w:ascii="Latin Modern Math" w:hAnsi="Latin Modern Math" w:cs="CMU Serif Roman"/>
          <w:lang w:val="es-ES"/>
        </w:rPr>
        <w:t xml:space="preserve"> pero por simplicidad vamos a asumir que son iguales. </w:t>
      </w:r>
      <w:r w:rsidRPr="00E92997">
        <w:rPr>
          <w:rFonts w:ascii="Latin Modern Math" w:hAnsi="Latin Modern Math" w:cs="CMU Serif Roman"/>
          <w:lang w:val="es-ES"/>
        </w:rPr>
        <w:t xml:space="preserve">En la notación de sistemas dinámicos </w:t>
      </w:r>
      <m:oMath>
        <m:sSup>
          <m:sSupPr>
            <m:ctrlPr>
              <w:rPr>
                <w:rFonts w:ascii="Latin Modern Math" w:hAnsi="Latin Modern Math" w:cs="CMU Serif Roman"/>
                <w:lang w:val="es-ES"/>
              </w:rPr>
            </m:ctrlPr>
          </m:sSupPr>
          <m:e>
            <m:r>
              <m:rPr>
                <m:sty m:val="p"/>
              </m:rPr>
              <w:rPr>
                <w:rFonts w:ascii="Latin Modern Math" w:hAnsi="Latin Modern Math" w:cs="CMU Serif Roman"/>
                <w:lang w:val="es-ES"/>
              </w:rPr>
              <m:t>x</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=f(x)</m:t>
        </m:r>
      </m:oMath>
      <w:r w:rsidRPr="00E92997">
        <w:rPr>
          <w:rFonts w:ascii="Latin Modern Math" w:hAnsi="Latin Modern Math" w:cs="CMU Serif Roman"/>
          <w:lang w:val="es-ES"/>
        </w:rPr>
        <w:t xml:space="preserve"> nos queda:</w:t>
      </w:r>
    </w:p>
    <w:p w14:paraId="7C7A8543" w14:textId="0D6F741E" w:rsidR="003C4A2F" w:rsidRPr="00E92997" w:rsidRDefault="00325CD9" w:rsidP="005808CE">
      <w:pPr>
        <w:rPr>
          <w:rFonts w:ascii="Latin Modern Math" w:hAnsi="Latin Modern Math" w:cs="CMU Serif Roman"/>
          <w:lang w:val="es-ES"/>
        </w:rPr>
      </w:pPr>
      <m:oMathPara>
        <m:oMath>
          <m:r>
            <m:rPr>
              <m:sty m:val="p"/>
            </m:rPr>
            <w:rPr>
              <w:rFonts w:ascii="Latin Modern Math" w:hAnsi="Latin Modern Math" w:cs="CMU Serif Roman"/>
              <w:lang w:val="es-ES"/>
            </w:rPr>
            <m:t>f</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m:rPr>
                      <m:sty m:val="p"/>
                    </m:rPr>
                    <w:rPr>
                      <w:rFonts w:ascii="Latin Modern Math" w:hAnsi="Latin Modern Math" w:cs="CMU Serif Roman"/>
                      <w:lang w:val="es-ES"/>
                    </w:rPr>
                    <m:t>k</m:t>
                  </m:r>
                </m:e>
                <m:e>
                  <m:r>
                    <m:rPr>
                      <m:sty m:val="p"/>
                    </m:rPr>
                    <w:rPr>
                      <w:rFonts w:ascii="Latin Modern Math" w:hAnsi="Latin Modern Math" w:cs="CMU Serif Roman"/>
                      <w:lang w:val="es-ES"/>
                    </w:rPr>
                    <m:t>h</m:t>
                  </m:r>
                </m:e>
              </m:eqArr>
            </m:e>
          </m:d>
          <m:r>
            <m:rPr>
              <m:sty m:val="p"/>
            </m:rPr>
            <w:rPr>
              <w:rFonts w:ascii="Latin Modern Math" w:hAnsi="Latin Modern Math" w:cs="CMU Serif Roman"/>
              <w:lang w:val="es-ES"/>
            </w:rPr>
            <m:t> =</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δ+g+n</m:t>
                      </m:r>
                    </m:e>
                  </m:d>
                  <m:r>
                    <m:rPr>
                      <m:sty m:val="p"/>
                    </m:rPr>
                    <w:rPr>
                      <w:rFonts w:ascii="Latin Modern Math" w:hAnsi="Latin Modern Math" w:cs="CMU Serif Roman"/>
                      <w:lang w:val="es-ES"/>
                    </w:rPr>
                    <m:t>·k</m:t>
                  </m:r>
                </m:e>
                <m:e>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δ+g+n</m:t>
                      </m:r>
                    </m:e>
                  </m:d>
                  <m:r>
                    <m:rPr>
                      <m:sty m:val="p"/>
                    </m:rPr>
                    <w:rPr>
                      <w:rFonts w:ascii="Latin Modern Math" w:hAnsi="Latin Modern Math" w:cs="CMU Serif Roman"/>
                      <w:lang w:val="es-ES"/>
                    </w:rPr>
                    <m:t>·h</m:t>
                  </m:r>
                </m:e>
              </m:eqArr>
            </m:e>
          </m:d>
        </m:oMath>
      </m:oMathPara>
    </w:p>
    <w:p w14:paraId="33F26F4C" w14:textId="518EEEDB" w:rsidR="002F6CAD" w:rsidRPr="00E92997" w:rsidRDefault="003C4A2F" w:rsidP="005808CE">
      <w:pPr>
        <w:rPr>
          <w:rFonts w:ascii="Latin Modern Math" w:hAnsi="Latin Modern Math" w:cs="CMU Serif Roman"/>
          <w:lang w:val="es-ES"/>
        </w:rPr>
      </w:pPr>
      <w:r w:rsidRPr="00E92997">
        <w:rPr>
          <w:rFonts w:ascii="Latin Modern Math" w:hAnsi="Latin Modern Math" w:cs="CMU Serif Roman"/>
          <w:lang w:val="es-ES"/>
        </w:rPr>
        <w:t xml:space="preserve">(Obviando que son funciones del tiempo). </w:t>
      </w:r>
      <w:r w:rsidR="002F6CAD" w:rsidRPr="00E92997">
        <w:rPr>
          <w:rFonts w:ascii="Latin Modern Math" w:hAnsi="Latin Modern Math" w:cs="CMU Serif Roman"/>
          <w:lang w:val="es-ES"/>
        </w:rPr>
        <w:t xml:space="preserve">Buscamos </w:t>
      </w:r>
      <w:r w:rsidRPr="00E92997">
        <w:rPr>
          <w:rFonts w:ascii="Latin Modern Math" w:hAnsi="Latin Modern Math" w:cs="CMU Serif Roman"/>
          <w:lang w:val="es-ES"/>
        </w:rPr>
        <w:t>la expresión de un</w:t>
      </w:r>
      <w:r w:rsidR="002F6CAD" w:rsidRPr="00E92997">
        <w:rPr>
          <w:rFonts w:ascii="Latin Modern Math" w:hAnsi="Latin Modern Math" w:cs="CMU Serif Roman"/>
          <w:lang w:val="es-ES"/>
        </w:rPr>
        <w:t xml:space="preserve"> punto de equilibrio</w:t>
      </w:r>
      <w:r w:rsidRPr="00E92997">
        <w:rPr>
          <w:rFonts w:ascii="Latin Modern Math" w:hAnsi="Latin Modern Math" w:cs="CMU Serif Roman"/>
          <w:lang w:val="es-ES"/>
        </w:rPr>
        <w:t xml:space="preserve"> (</w:t>
      </w:r>
      <m:oMath>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oMath>
      <w:r w:rsidRPr="00E92997">
        <w:rPr>
          <w:rFonts w:ascii="Latin Modern Math" w:hAnsi="Latin Modern Math" w:cs="CMU Serif Roman"/>
          <w:lang w:val="es-ES"/>
        </w:rPr>
        <w:t>)</w:t>
      </w:r>
      <w:r w:rsidR="002F6CAD" w:rsidRPr="00E92997">
        <w:rPr>
          <w:rFonts w:ascii="Latin Modern Math" w:hAnsi="Latin Modern Math" w:cs="CMU Serif Roman"/>
          <w:lang w:val="es-ES"/>
        </w:rPr>
        <w:t xml:space="preserve"> </w:t>
      </w:r>
      <w:r w:rsidRPr="00E92997">
        <w:rPr>
          <w:rFonts w:ascii="Latin Modern Math" w:hAnsi="Latin Modern Math" w:cs="CMU Serif Roman"/>
          <w:lang w:val="es-ES"/>
        </w:rPr>
        <w:t xml:space="preserve">resolviendo </w:t>
      </w:r>
      <m:oMath>
        <m:r>
          <m:rPr>
            <m:sty m:val="p"/>
          </m:rPr>
          <w:rPr>
            <w:rFonts w:ascii="Latin Modern Math" w:hAnsi="Latin Modern Math" w:cs="CMU Serif Roman"/>
            <w:lang w:val="es-ES"/>
          </w:rPr>
          <m:t>f</m:t>
        </m:r>
        <m:d>
          <m:dPr>
            <m:ctrlPr>
              <w:rPr>
                <w:rFonts w:ascii="Latin Modern Math" w:hAnsi="Latin Modern Math" w:cs="CMU Serif Roman"/>
                <w:lang w:val="es-ES"/>
              </w:rPr>
            </m:ctrlPr>
          </m:dPr>
          <m:e>
            <m:r>
              <m:rPr>
                <m:sty m:val="p"/>
              </m:rPr>
              <w:rPr>
                <w:rFonts w:ascii="Latin Modern Math" w:hAnsi="Latin Modern Math" w:cs="CMU Serif Roman"/>
                <w:lang w:val="es-ES"/>
              </w:rPr>
              <m:t>x</m:t>
            </m:r>
          </m:e>
        </m:d>
        <m:r>
          <m:rPr>
            <m:sty m:val="p"/>
          </m:rPr>
          <w:rPr>
            <w:rFonts w:ascii="Latin Modern Math" w:hAnsi="Latin Modern Math" w:cs="CMU Serif Roman"/>
            <w:lang w:val="es-ES"/>
          </w:rPr>
          <m:t>=0</m:t>
        </m:r>
      </m:oMath>
      <w:r w:rsidR="002F6CAD" w:rsidRPr="00E92997">
        <w:rPr>
          <w:rFonts w:ascii="Latin Modern Math" w:hAnsi="Latin Modern Math" w:cs="CMU Serif Roman"/>
          <w:lang w:val="es-ES"/>
        </w:rPr>
        <w:t xml:space="preserve">. </w:t>
      </w:r>
      <w:r w:rsidRPr="00E92997">
        <w:rPr>
          <w:rFonts w:ascii="Latin Modern Math" w:hAnsi="Latin Modern Math" w:cs="CMU Serif Roman"/>
          <w:lang w:val="es-ES"/>
        </w:rPr>
        <w:t>Procedo con la expresión de k, ya que luego la expresión de h es muy similar.</w:t>
      </w:r>
      <w:r w:rsidR="00752C4A" w:rsidRPr="00E92997">
        <w:rPr>
          <w:rFonts w:ascii="Latin Modern Math" w:hAnsi="Latin Modern Math" w:cs="CMU Serif Roman"/>
          <w:lang w:val="es-ES"/>
        </w:rPr>
        <w:t xml:space="preserve"> Debemos resolver:</w:t>
      </w:r>
    </w:p>
    <w:p w14:paraId="5964173C" w14:textId="08496C18" w:rsidR="002F6CAD" w:rsidRPr="00E92997" w:rsidRDefault="00AD3F25" w:rsidP="005808CE">
      <w:pPr>
        <w:rPr>
          <w:rFonts w:ascii="Latin Modern Math" w:hAnsi="Latin Modern Math" w:cs="CMU Serif Roman"/>
          <w:lang w:val="es-ES"/>
        </w:rPr>
      </w:pPr>
      <m:oMathPara>
        <m:oMath>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δ+g+n</m:t>
              </m:r>
            </m:e>
          </m:d>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=0</m:t>
          </m:r>
        </m:oMath>
      </m:oMathPara>
    </w:p>
    <w:p w14:paraId="3CE5D458" w14:textId="497BF781" w:rsidR="003C4A2F" w:rsidRPr="00E92997" w:rsidRDefault="00AD3F25" w:rsidP="005808CE">
      <w:pPr>
        <w:rPr>
          <w:rFonts w:ascii="Latin Modern Math" w:hAnsi="Latin Modern Math" w:cs="CMU Serif Roman"/>
          <w:lang w:val="es-ES"/>
        </w:rPr>
      </w:pPr>
      <m:oMathPara>
        <m:oMath>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δ+g+n</m:t>
              </m:r>
            </m:e>
          </m:d>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=0</m:t>
          </m:r>
        </m:oMath>
      </m:oMathPara>
    </w:p>
    <w:p w14:paraId="7B8524E8" w14:textId="2D91A65F" w:rsidR="002F6CAD" w:rsidRPr="00E92997" w:rsidRDefault="00752C4A" w:rsidP="002F6CAD">
      <w:pPr>
        <w:rPr>
          <w:rFonts w:ascii="Latin Modern Math" w:hAnsi="Latin Modern Math" w:cs="CMU Serif Roman"/>
          <w:lang w:val="es-ES"/>
        </w:rPr>
      </w:pPr>
      <w:r w:rsidRPr="00E92997">
        <w:rPr>
          <w:rFonts w:ascii="Latin Modern Math" w:hAnsi="Latin Modern Math" w:cs="CMU Serif Roman"/>
          <w:lang w:val="es-ES"/>
        </w:rPr>
        <w:t xml:space="preserve">Es obvio a primera vista que </w:t>
      </w:r>
      <m:oMath>
        <m:r>
          <m:rPr>
            <m:sty m:val="p"/>
          </m:rPr>
          <w:rPr>
            <w:rFonts w:ascii="Latin Modern Math" w:hAnsi="Latin Modern Math" w:cs="CMU Serif Roman"/>
            <w:lang w:val="es-ES"/>
          </w:rPr>
          <m:t>(0, 0)</m:t>
        </m:r>
      </m:oMath>
      <w:r w:rsidRPr="00E92997">
        <w:rPr>
          <w:rFonts w:ascii="Latin Modern Math" w:hAnsi="Latin Modern Math" w:cs="CMU Serif Roman"/>
          <w:lang w:val="es-ES"/>
        </w:rPr>
        <w:t xml:space="preserve"> es un punto de equilibrio. Para el análisis económico, este resultado es trivial</w:t>
      </w:r>
      <w:r w:rsidR="00794832" w:rsidRPr="00E92997">
        <w:rPr>
          <w:rFonts w:ascii="Latin Modern Math" w:hAnsi="Latin Modern Math" w:cs="CMU Serif Roman"/>
          <w:lang w:val="es-ES"/>
        </w:rPr>
        <w:t xml:space="preserve"> porque implica que no hay producción en la economía</w:t>
      </w:r>
      <w:r w:rsidR="00D34B63" w:rsidRPr="00E92997">
        <w:rPr>
          <w:rFonts w:ascii="Latin Modern Math" w:hAnsi="Latin Modern Math" w:cs="CMU Serif Roman"/>
          <w:lang w:val="es-ES"/>
        </w:rPr>
        <w:t xml:space="preserve">, ya que el capital físico y humano son nulos. En ese punto la economía está estancada sin inversión </w:t>
      </w:r>
      <w:r w:rsidR="00D34B63" w:rsidRPr="00E92997">
        <w:rPr>
          <w:rFonts w:ascii="Latin Modern Math" w:hAnsi="Latin Modern Math" w:cs="CMU Serif Roman"/>
          <w:lang w:val="es-ES"/>
        </w:rPr>
        <w:lastRenderedPageBreak/>
        <w:t xml:space="preserve">ni trabajo, </w:t>
      </w:r>
      <w:proofErr w:type="gramStart"/>
      <w:r w:rsidR="00D34B63" w:rsidRPr="00E92997">
        <w:rPr>
          <w:rFonts w:ascii="Latin Modern Math" w:hAnsi="Latin Modern Math" w:cs="CMU Serif Roman"/>
          <w:lang w:val="es-ES"/>
        </w:rPr>
        <w:t>y</w:t>
      </w:r>
      <w:proofErr w:type="gramEnd"/>
      <w:r w:rsidR="00D34B63" w:rsidRPr="00E92997">
        <w:rPr>
          <w:rFonts w:ascii="Latin Modern Math" w:hAnsi="Latin Modern Math" w:cs="CMU Serif Roman"/>
          <w:lang w:val="es-ES"/>
        </w:rPr>
        <w:t xml:space="preserve"> por lo tanto, no hay crecimiento ni desarrollo. Campante, </w:t>
      </w:r>
      <w:proofErr w:type="spellStart"/>
      <w:r w:rsidR="00D34B63" w:rsidRPr="00E92997">
        <w:rPr>
          <w:rFonts w:ascii="Latin Modern Math" w:hAnsi="Latin Modern Math" w:cs="CMU Serif Roman"/>
          <w:lang w:val="es-ES"/>
        </w:rPr>
        <w:t>Stuzenegger</w:t>
      </w:r>
      <w:proofErr w:type="spellEnd"/>
      <w:r w:rsidR="00D34B63" w:rsidRPr="00E92997">
        <w:rPr>
          <w:rFonts w:ascii="Latin Modern Math" w:hAnsi="Latin Modern Math" w:cs="CMU Serif Roman"/>
          <w:lang w:val="es-ES"/>
        </w:rPr>
        <w:t xml:space="preserve"> &amp; Velasco (2021) enfatizan la idea de que el crecimiento está implícito en el hecho de que son variables por unidades efectivas </w:t>
      </w:r>
      <w:r w:rsidR="008226AD" w:rsidRPr="00E92997">
        <w:rPr>
          <w:rFonts w:ascii="Latin Modern Math" w:hAnsi="Latin Modern Math" w:cs="CMU Serif Roman"/>
          <w:lang w:val="es-ES"/>
        </w:rPr>
        <w:t xml:space="preserve">que las </w:t>
      </w:r>
      <w:proofErr w:type="spellStart"/>
      <w:r w:rsidR="008226AD" w:rsidRPr="00E92997">
        <w:rPr>
          <w:rFonts w:ascii="Latin Modern Math" w:hAnsi="Latin Modern Math" w:cs="CMU Serif Roman"/>
          <w:lang w:val="es-ES"/>
        </w:rPr>
        <w:t>variavles</w:t>
      </w:r>
      <w:proofErr w:type="spellEnd"/>
      <w:r w:rsidR="008226AD" w:rsidRPr="00E92997">
        <w:rPr>
          <w:rFonts w:ascii="Latin Modern Math" w:hAnsi="Latin Modern Math" w:cs="CMU Serif Roman"/>
          <w:lang w:val="es-ES"/>
        </w:rPr>
        <w:t xml:space="preserve"> K, H e Y crecen al ritmo de la población n y de la </w:t>
      </w:r>
      <w:proofErr w:type="spellStart"/>
      <w:r w:rsidR="008226AD" w:rsidRPr="00E92997">
        <w:rPr>
          <w:rFonts w:ascii="Latin Modern Math" w:hAnsi="Latin Modern Math" w:cs="CMU Serif Roman"/>
          <w:lang w:val="es-ES"/>
        </w:rPr>
        <w:t>teconología</w:t>
      </w:r>
      <w:proofErr w:type="spellEnd"/>
      <w:r w:rsidR="008226AD" w:rsidRPr="00E92997">
        <w:rPr>
          <w:rFonts w:ascii="Latin Modern Math" w:hAnsi="Latin Modern Math" w:cs="CMU Serif Roman"/>
          <w:lang w:val="es-ES"/>
        </w:rPr>
        <w:t xml:space="preserve"> g. De todas </w:t>
      </w:r>
      <w:proofErr w:type="gramStart"/>
      <w:r w:rsidR="008226AD" w:rsidRPr="00E92997">
        <w:rPr>
          <w:rFonts w:ascii="Latin Modern Math" w:hAnsi="Latin Modern Math" w:cs="CMU Serif Roman"/>
          <w:lang w:val="es-ES"/>
        </w:rPr>
        <w:t>formas</w:t>
      </w:r>
      <w:proofErr w:type="gramEnd"/>
      <w:r w:rsidR="008226AD" w:rsidRPr="00E92997">
        <w:rPr>
          <w:rFonts w:ascii="Latin Modern Math" w:hAnsi="Latin Modern Math" w:cs="CMU Serif Roman"/>
          <w:lang w:val="es-ES"/>
        </w:rPr>
        <w:t xml:space="preserve"> nos detenemos en este punto trivial luego de encontrar el otro, único punto de equilibrio. Llamo </w:t>
      </w:r>
      <m:oMath>
        <m:r>
          <m:rPr>
            <m:sty m:val="p"/>
          </m:rPr>
          <w:rPr>
            <w:rFonts w:ascii="Latin Modern Math" w:hAnsi="Latin Modern Math" w:cs="CMU Serif Roman"/>
            <w:lang w:val="es-ES"/>
          </w:rPr>
          <m:t>d=</m:t>
        </m:r>
        <m:d>
          <m:dPr>
            <m:ctrlPr>
              <w:rPr>
                <w:rFonts w:ascii="Latin Modern Math" w:hAnsi="Latin Modern Math" w:cs="CMU Serif Roman"/>
                <w:lang w:val="es-ES"/>
              </w:rPr>
            </m:ctrlPr>
          </m:dPr>
          <m:e>
            <m:r>
              <m:rPr>
                <m:sty m:val="p"/>
              </m:rPr>
              <w:rPr>
                <w:rFonts w:ascii="Latin Modern Math" w:hAnsi="Latin Modern Math" w:cs="CMU Serif Roman"/>
                <w:lang w:val="es-ES"/>
              </w:rPr>
              <m:t>δ+g+n</m:t>
            </m:r>
          </m:e>
        </m:d>
      </m:oMath>
      <w:r w:rsidR="008226AD" w:rsidRPr="00E92997">
        <w:rPr>
          <w:rFonts w:ascii="Latin Modern Math" w:hAnsi="Latin Modern Math" w:cs="CMU Serif Roman"/>
          <w:lang w:val="es-ES"/>
        </w:rPr>
        <w:t xml:space="preserve"> y despejo.</w:t>
      </w:r>
    </w:p>
    <w:p w14:paraId="1F6D5DE2" w14:textId="34A49617" w:rsidR="008226AD" w:rsidRPr="00E92997" w:rsidRDefault="00AD3F25" w:rsidP="008226AD">
      <w:pPr>
        <w:rPr>
          <w:rFonts w:ascii="Latin Modern Math" w:hAnsi="Latin Modern Math" w:cs="CMU Serif Roman"/>
          <w:lang w:val="es-ES"/>
        </w:rPr>
      </w:pPr>
      <m:oMathPara>
        <m:oMath>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=d·</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oMath>
      </m:oMathPara>
    </w:p>
    <w:p w14:paraId="2E542D74" w14:textId="236938A1" w:rsidR="008226AD" w:rsidRPr="00E92997" w:rsidRDefault="00AD3F25" w:rsidP="008226AD">
      <w:pPr>
        <w:rPr>
          <w:rFonts w:ascii="Latin Modern Math" w:hAnsi="Latin Modern Math" w:cs="CMU Serif Roman"/>
          <w:lang w:val="es-ES"/>
        </w:rPr>
      </w:pPr>
      <m:oMathPara>
        <m:oMath>
          <m:f>
            <m:fPr>
              <m:ctrlPr>
                <w:rPr>
                  <w:rFonts w:ascii="Latin Modern Math" w:hAnsi="Latin Modern Math" w:cs="CMU Serif Roman"/>
                  <w:lang w:val="es-ES"/>
                </w:rPr>
              </m:ctrlPr>
            </m:fPr>
            <m:num>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num>
            <m:den>
              <m:r>
                <m:rPr>
                  <m:sty m:val="p"/>
                </m:rPr>
                <w:rPr>
                  <w:rFonts w:ascii="Latin Modern Math" w:hAnsi="Latin Modern Math" w:cs="CMU Serif Roman"/>
                  <w:lang w:val="es-ES"/>
                </w:rPr>
                <m:t>d</m:t>
              </m:r>
            </m:den>
          </m:f>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m:t>
          </m:r>
          <m:f>
            <m:fPr>
              <m:ctrlPr>
                <w:rPr>
                  <w:rFonts w:ascii="Latin Modern Math" w:hAnsi="Latin Modern Math" w:cs="CMU Serif Roman"/>
                  <w:lang w:val="es-ES"/>
                </w:rPr>
              </m:ctrlPr>
            </m:fPr>
            <m:num>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num>
            <m:den>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α</m:t>
                  </m:r>
                </m:sup>
              </m:sSup>
            </m:den>
          </m:f>
        </m:oMath>
      </m:oMathPara>
    </w:p>
    <w:p w14:paraId="7B099D42" w14:textId="5C7B8E32" w:rsidR="008226AD" w:rsidRPr="00E92997" w:rsidRDefault="00AD3F25" w:rsidP="008226AD">
      <w:pPr>
        <w:rPr>
          <w:rFonts w:ascii="Latin Modern Math" w:hAnsi="Latin Modern Math" w:cs="CMU Serif Roman"/>
          <w:lang w:val="es-ES"/>
        </w:rPr>
      </w:pPr>
      <m:oMathPara>
        <m:oMath>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num>
                    <m:den>
                      <m:r>
                        <m:rPr>
                          <m:sty m:val="p"/>
                        </m:rPr>
                        <w:rPr>
                          <w:rFonts w:ascii="Latin Modern Math" w:hAnsi="Latin Modern Math" w:cs="CMU Serif Roman"/>
                          <w:lang w:val="es-ES"/>
                        </w:rPr>
                        <m:t>d</m:t>
                      </m:r>
                    </m:den>
                  </m:f>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β</m:t>
                      </m:r>
                    </m:sup>
                  </m:sSup>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1-α</m:t>
                  </m:r>
                </m:den>
              </m:f>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oMath>
      </m:oMathPara>
    </w:p>
    <w:p w14:paraId="18C16C60" w14:textId="3F1C1A50" w:rsidR="002F6CAD" w:rsidRPr="00E92997" w:rsidRDefault="008226AD" w:rsidP="005808CE">
      <w:pPr>
        <w:rPr>
          <w:rFonts w:ascii="Latin Modern Math" w:hAnsi="Latin Modern Math" w:cs="CMU Serif Roman"/>
          <w:lang w:val="es-ES"/>
        </w:rPr>
      </w:pPr>
      <w:r w:rsidRPr="00E92997">
        <w:rPr>
          <w:rFonts w:ascii="Latin Modern Math" w:hAnsi="Latin Modern Math" w:cs="CMU Serif Roman"/>
          <w:lang w:val="es-ES"/>
        </w:rPr>
        <w:t xml:space="preserve">Análogamente, </w:t>
      </w:r>
      <m:oMath>
        <m:sSup>
          <m:sSupPr>
            <m:ctrlPr>
              <w:rPr>
                <w:rFonts w:ascii="Latin Modern Math" w:hAnsi="Latin Modern Math" w:cs="CMU Serif Roman"/>
                <w:lang w:val="es-ES"/>
              </w:rPr>
            </m:ctrlPr>
          </m:sSupPr>
          <m:e>
            <m:r>
              <m:rPr>
                <m:sty m:val="p"/>
              </m:rPr>
              <w:rPr>
                <w:rFonts w:ascii="Latin Modern Math" w:hAnsi="Latin Modern Math" w:cs="CMU Serif Roman"/>
                <w:lang w:val="es-ES"/>
              </w:rPr>
              <m:t>h</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num>
                  <m:den>
                    <m:r>
                      <m:rPr>
                        <m:sty m:val="p"/>
                      </m:rPr>
                      <w:rPr>
                        <w:rFonts w:ascii="Latin Modern Math" w:hAnsi="Latin Modern Math" w:cs="CMU Serif Roman"/>
                        <w:lang w:val="es-ES"/>
                      </w:rPr>
                      <m:t>d</m:t>
                    </m:r>
                  </m:den>
                </m:f>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α</m:t>
                    </m:r>
                  </m:sup>
                </m:sSup>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1-β</m:t>
                </m:r>
              </m:den>
            </m:f>
          </m:sup>
        </m:sSup>
      </m:oMath>
      <w:r w:rsidRPr="00E92997">
        <w:rPr>
          <w:rFonts w:ascii="Latin Modern Math" w:hAnsi="Latin Modern Math" w:cs="CMU Serif Roman"/>
          <w:lang w:val="es-ES"/>
        </w:rPr>
        <w:t xml:space="preserve"> . Ahora reemplazo </w:t>
      </w:r>
      <w:r w:rsidR="00630729" w:rsidRPr="00E92997">
        <w:rPr>
          <w:rFonts w:ascii="Latin Modern Math" w:hAnsi="Latin Modern Math" w:cs="CMU Serif Roman"/>
          <w:lang w:val="es-ES"/>
        </w:rPr>
        <w:t xml:space="preserve">en la expresión de </w:t>
      </w:r>
      <m:oMath>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oMath>
      <w:r w:rsidR="00630729" w:rsidRPr="00E92997">
        <w:rPr>
          <w:rFonts w:ascii="Latin Modern Math" w:hAnsi="Latin Modern Math" w:cs="CMU Serif Roman"/>
          <w:lang w:val="es-ES"/>
        </w:rPr>
        <w:t>.</w:t>
      </w:r>
    </w:p>
    <w:p w14:paraId="32F91E76" w14:textId="1EB83011" w:rsidR="00D34B63" w:rsidRPr="00E92997" w:rsidRDefault="00AD3F25" w:rsidP="005808CE">
      <w:pPr>
        <w:rPr>
          <w:rFonts w:ascii="Latin Modern Math" w:hAnsi="Latin Modern Math" w:cs="CMU Serif Roman"/>
          <w:lang w:val="es-ES"/>
        </w:rPr>
      </w:pPr>
      <m:oMathPara>
        <m:oMath>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num>
                    <m:den>
                      <m:r>
                        <m:rPr>
                          <m:sty m:val="p"/>
                        </m:rPr>
                        <w:rPr>
                          <w:rFonts w:ascii="Latin Modern Math" w:hAnsi="Latin Modern Math" w:cs="CMU Serif Roman"/>
                          <w:lang w:val="es-ES"/>
                        </w:rPr>
                        <m:t>d</m:t>
                      </m:r>
                    </m:den>
                  </m:f>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num>
                                    <m:den>
                                      <m:r>
                                        <m:rPr>
                                          <m:sty m:val="p"/>
                                        </m:rPr>
                                        <w:rPr>
                                          <w:rFonts w:ascii="Latin Modern Math" w:hAnsi="Latin Modern Math" w:cs="CMU Serif Roman"/>
                                          <w:lang w:val="es-ES"/>
                                        </w:rPr>
                                        <m:t>d</m:t>
                                      </m:r>
                                    </m:den>
                                  </m:f>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α</m:t>
                                      </m:r>
                                    </m:sup>
                                  </m:sSup>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1-β</m:t>
                                  </m:r>
                                </m:den>
                              </m:f>
                            </m:sup>
                          </m:sSup>
                        </m:e>
                      </m:d>
                    </m:e>
                    <m:sup>
                      <m:r>
                        <m:rPr>
                          <m:sty m:val="p"/>
                        </m:rPr>
                        <w:rPr>
                          <w:rFonts w:ascii="Latin Modern Math" w:hAnsi="Latin Modern Math" w:cs="CMU Serif Roman"/>
                          <w:lang w:val="es-ES"/>
                        </w:rPr>
                        <m:t>β</m:t>
                      </m:r>
                    </m:sup>
                  </m:sSup>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1-α</m:t>
                  </m:r>
                </m:den>
              </m:f>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oMath>
      </m:oMathPara>
    </w:p>
    <w:p w14:paraId="54B38050" w14:textId="7DBD28CE" w:rsidR="00241913" w:rsidRPr="00E92997" w:rsidRDefault="00241913" w:rsidP="005808CE">
      <w:pPr>
        <w:rPr>
          <w:rFonts w:ascii="Latin Modern Math" w:hAnsi="Latin Modern Math" w:cs="CMU Serif Roman"/>
          <w:lang w:val="es-ES"/>
        </w:rPr>
      </w:pPr>
      <w:r w:rsidRPr="00E92997">
        <w:rPr>
          <w:rFonts w:ascii="Latin Modern Math" w:hAnsi="Latin Modern Math" w:cs="CMU Serif Roman"/>
          <w:lang w:val="es-ES"/>
        </w:rPr>
        <w:t>Distribuyo los exponentes y despejo k:</w:t>
      </w:r>
    </w:p>
    <w:p w14:paraId="59313670" w14:textId="156B19AB" w:rsidR="0016540F" w:rsidRPr="00E92997" w:rsidRDefault="00AD3F25" w:rsidP="0016540F">
      <w:pPr>
        <w:rPr>
          <w:rFonts w:ascii="Latin Modern Math" w:hAnsi="Latin Modern Math" w:cs="CMU Serif Roman"/>
          <w:lang w:val="es-ES"/>
        </w:rPr>
      </w:pPr>
      <m:oMathPara>
        <m:oMath>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d</m:t>
                      </m:r>
                    </m:num>
                    <m:den>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α-1</m:t>
                  </m:r>
                </m:den>
              </m:f>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d</m:t>
                      </m:r>
                    </m:num>
                    <m:den>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den>
                  </m:f>
                </m:e>
              </m:d>
            </m:e>
            <m:sup>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β</m:t>
                  </m:r>
                </m:num>
                <m:den>
                  <m:r>
                    <m:rPr>
                      <m:sty m:val="p"/>
                    </m:rPr>
                    <w:rPr>
                      <w:rFonts w:ascii="Latin Modern Math" w:hAnsi="Latin Modern Math" w:cs="CMU Serif Roman"/>
                      <w:lang w:val="es-ES"/>
                    </w:rPr>
                    <m:t>α-1</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β-1</m:t>
                  </m:r>
                </m:den>
              </m:f>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d>
            </m:e>
            <m:sup>
              <m:f>
                <m:fPr>
                  <m:ctrlPr>
                    <w:rPr>
                      <w:rFonts w:ascii="Latin Modern Math" w:hAnsi="Latin Modern Math" w:cs="CMU Serif Roman"/>
                      <w:lang w:val="es-ES"/>
                    </w:rPr>
                  </m:ctrlPr>
                </m:fPr>
                <m:num>
                  <m:r>
                    <m:rPr>
                      <m:sty m:val="p"/>
                    </m:rPr>
                    <w:rPr>
                      <w:rFonts w:ascii="Latin Modern Math" w:hAnsi="Latin Modern Math" w:cs="CMU Serif Roman"/>
                      <w:lang w:val="es-ES"/>
                    </w:rPr>
                    <m:t>β</m:t>
                  </m:r>
                </m:num>
                <m:den>
                  <m:r>
                    <m:rPr>
                      <m:sty m:val="p"/>
                    </m:rPr>
                    <w:rPr>
                      <w:rFonts w:ascii="Latin Modern Math" w:hAnsi="Latin Modern Math" w:cs="CMU Serif Roman"/>
                      <w:lang w:val="es-ES"/>
                    </w:rPr>
                    <m:t>α-1</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α</m:t>
                  </m:r>
                </m:num>
                <m:den>
                  <m:r>
                    <m:rPr>
                      <m:sty m:val="p"/>
                    </m:rPr>
                    <w:rPr>
                      <w:rFonts w:ascii="Latin Modern Math" w:hAnsi="Latin Modern Math" w:cs="CMU Serif Roman"/>
                      <w:lang w:val="es-ES"/>
                    </w:rPr>
                    <m:t>β-1</m:t>
                  </m:r>
                </m:den>
              </m:f>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oMath>
      </m:oMathPara>
    </w:p>
    <w:p w14:paraId="3952DDCF" w14:textId="245F6A3D" w:rsidR="00241913" w:rsidRPr="00E92997" w:rsidRDefault="00AD3F25" w:rsidP="0016540F">
      <w:pPr>
        <w:rPr>
          <w:rFonts w:ascii="Latin Modern Math" w:hAnsi="Latin Modern Math" w:cs="CMU Serif Roman"/>
          <w:lang w:val="es-ES"/>
        </w:rPr>
      </w:pPr>
      <m:oMathPara>
        <m:oMath>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d</m:t>
                      </m:r>
                    </m:num>
                    <m:den>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α-1</m:t>
                  </m:r>
                </m:den>
              </m:f>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d</m:t>
                      </m:r>
                    </m:num>
                    <m:den>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den>
                  </m:f>
                </m:e>
              </m:d>
            </m:e>
            <m:sup>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β</m:t>
                  </m:r>
                </m:num>
                <m:den>
                  <m:r>
                    <m:rPr>
                      <m:sty m:val="p"/>
                    </m:rPr>
                    <w:rPr>
                      <w:rFonts w:ascii="Latin Modern Math" w:hAnsi="Latin Modern Math" w:cs="CMU Serif Roman"/>
                      <w:lang w:val="es-ES"/>
                    </w:rPr>
                    <m:t>α-1</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β-1</m:t>
                  </m:r>
                </m:den>
              </m:f>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d>
            </m:e>
            <m:sup>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β</m:t>
                  </m:r>
                </m:num>
                <m:den>
                  <m:r>
                    <m:rPr>
                      <m:sty m:val="p"/>
                    </m:rPr>
                    <w:rPr>
                      <w:rFonts w:ascii="Latin Modern Math" w:hAnsi="Latin Modern Math" w:cs="CMU Serif Roman"/>
                      <w:lang w:val="es-ES"/>
                    </w:rPr>
                    <m:t>α-1</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α</m:t>
                  </m:r>
                </m:num>
                <m:den>
                  <m:r>
                    <m:rPr>
                      <m:sty m:val="p"/>
                    </m:rPr>
                    <w:rPr>
                      <w:rFonts w:ascii="Latin Modern Math" w:hAnsi="Latin Modern Math" w:cs="CMU Serif Roman"/>
                      <w:lang w:val="es-ES"/>
                    </w:rPr>
                    <m:t>β-1</m:t>
                  </m:r>
                </m:den>
              </m:f>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d>
            </m:e>
            <m:sup>
              <m:f>
                <m:fPr>
                  <m:ctrlPr>
                    <w:rPr>
                      <w:rFonts w:ascii="Latin Modern Math" w:hAnsi="Latin Modern Math" w:cs="CMU Serif Roman"/>
                      <w:lang w:val="es-ES"/>
                    </w:rPr>
                  </m:ctrlPr>
                </m:fPr>
                <m:num>
                  <m:r>
                    <m:rPr>
                      <m:sty m:val="p"/>
                    </m:rPr>
                    <w:rPr>
                      <w:rFonts w:ascii="Latin Modern Math" w:hAnsi="Latin Modern Math" w:cs="CMU Serif Roman"/>
                      <w:lang w:val="es-ES"/>
                    </w:rPr>
                    <m:t>1-α-β</m:t>
                  </m:r>
                </m:num>
                <m:den>
                  <m:r>
                    <m:rPr>
                      <m:sty m:val="p"/>
                    </m:rPr>
                    <w:rPr>
                      <w:rFonts w:ascii="Latin Modern Math" w:hAnsi="Latin Modern Math" w:cs="CMU Serif Roman"/>
                      <w:lang w:val="es-ES"/>
                    </w:rPr>
                    <m:t>(α-1)(β-1)</m:t>
                  </m:r>
                </m:den>
              </m:f>
            </m:sup>
          </m:sSup>
        </m:oMath>
      </m:oMathPara>
    </w:p>
    <w:p w14:paraId="2A57B633" w14:textId="48275CFF" w:rsidR="00241913" w:rsidRPr="00E92997" w:rsidRDefault="00241913" w:rsidP="0016540F">
      <w:pPr>
        <w:rPr>
          <w:rFonts w:ascii="Latin Modern Math" w:hAnsi="Latin Modern Math" w:cs="CMU Serif Roman"/>
          <w:lang w:val="es-ES"/>
        </w:rPr>
      </w:pPr>
      <w:r w:rsidRPr="00E92997">
        <w:rPr>
          <w:rFonts w:ascii="Latin Modern Math" w:hAnsi="Latin Modern Math" w:cs="CMU Serif Roman"/>
          <w:lang w:val="es-ES"/>
        </w:rPr>
        <w:t>Elevo todo a la (</w:t>
      </w:r>
      <m:oMath>
        <m:r>
          <m:rPr>
            <m:sty m:val="p"/>
          </m:rPr>
          <w:rPr>
            <w:rFonts w:ascii="Latin Modern Math" w:hAnsi="Latin Modern Math" w:cs="CMU Serif Roman"/>
            <w:lang w:val="es-ES"/>
          </w:rPr>
          <m:t>α-1)(β-1)</m:t>
        </m:r>
      </m:oMath>
    </w:p>
    <w:p w14:paraId="71C7F8D9" w14:textId="37EA99CF" w:rsidR="00241913" w:rsidRPr="00E92997" w:rsidRDefault="00AD3F25" w:rsidP="00241913">
      <w:pPr>
        <w:rPr>
          <w:rFonts w:ascii="Latin Modern Math" w:hAnsi="Latin Modern Math" w:cs="CMU Serif Roman"/>
          <w:lang w:val="es-ES"/>
        </w:rPr>
      </w:pPr>
      <m:oMathPara>
        <m:oMath>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d</m:t>
                      </m:r>
                    </m:num>
                    <m:den>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k</m:t>
                          </m:r>
                        </m:sub>
                      </m:sSub>
                    </m:den>
                  </m:f>
                </m:e>
              </m:d>
            </m:e>
            <m:sup>
              <m:r>
                <m:rPr>
                  <m:sty m:val="p"/>
                </m:rPr>
                <w:rPr>
                  <w:rFonts w:ascii="Latin Modern Math" w:hAnsi="Latin Modern Math" w:cs="CMU Serif Roman"/>
                  <w:lang w:val="es-ES"/>
                </w:rPr>
                <m:t>β-1</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d</m:t>
                      </m:r>
                    </m:num>
                    <m:den>
                      <m:sSub>
                        <m:sSubPr>
                          <m:ctrlPr>
                            <w:rPr>
                              <w:rFonts w:ascii="Latin Modern Math" w:hAnsi="Latin Modern Math" w:cs="CMU Serif Roman"/>
                              <w:lang w:val="es-ES"/>
                            </w:rPr>
                          </m:ctrlPr>
                        </m:sSubPr>
                        <m:e>
                          <m:r>
                            <m:rPr>
                              <m:sty m:val="p"/>
                            </m:rPr>
                            <w:rPr>
                              <w:rFonts w:ascii="Latin Modern Math" w:hAnsi="Latin Modern Math" w:cs="CMU Serif Roman"/>
                              <w:lang w:val="es-ES"/>
                            </w:rPr>
                            <m:t>s</m:t>
                          </m:r>
                        </m:e>
                        <m:sub>
                          <m:r>
                            <m:rPr>
                              <m:sty m:val="p"/>
                            </m:rPr>
                            <w:rPr>
                              <w:rFonts w:ascii="Latin Modern Math" w:hAnsi="Latin Modern Math" w:cs="CMU Serif Roman"/>
                              <w:lang w:val="es-ES"/>
                            </w:rPr>
                            <m:t>h</m:t>
                          </m:r>
                        </m:sub>
                      </m:sSub>
                    </m:den>
                  </m:f>
                </m:e>
              </m:d>
            </m:e>
            <m:sup>
              <m:r>
                <m:rPr>
                  <m:sty m:val="p"/>
                </m:rPr>
                <w:rPr>
                  <w:rFonts w:ascii="Latin Modern Math" w:hAnsi="Latin Modern Math" w:cs="CMU Serif Roman"/>
                  <w:lang w:val="es-ES"/>
                </w:rPr>
                <m:t>-β</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sSup>
                    <m:sSupPr>
                      <m:ctrlPr>
                        <w:rPr>
                          <w:rFonts w:ascii="Latin Modern Math" w:hAnsi="Latin Modern Math" w:cs="CMU Serif Roman"/>
                          <w:lang w:val="es-ES"/>
                        </w:rPr>
                      </m:ctrlPr>
                    </m:sSupPr>
                    <m:e>
                      <m:r>
                        <m:rPr>
                          <m:sty m:val="p"/>
                        </m:rPr>
                        <w:rPr>
                          <w:rFonts w:ascii="Latin Modern Math" w:hAnsi="Latin Modern Math" w:cs="CMU Serif Roman"/>
                          <w:lang w:val="es-ES"/>
                        </w:rPr>
                        <m:t>k</m:t>
                      </m:r>
                    </m:e>
                    <m:sup>
                      <m:r>
                        <m:rPr>
                          <m:sty m:val="p"/>
                        </m:rPr>
                        <w:rPr>
                          <w:rFonts w:ascii="Latin Modern Math" w:hAnsi="Latin Modern Math" w:cs="CMU Serif Roman"/>
                          <w:lang w:val="es-ES"/>
                        </w:rPr>
                        <m:t>*</m:t>
                      </m:r>
                    </m:sup>
                  </m:sSup>
                </m:e>
              </m:d>
            </m:e>
            <m:sup>
              <m:r>
                <m:rPr>
                  <m:sty m:val="p"/>
                </m:rPr>
                <w:rPr>
                  <w:rFonts w:ascii="Latin Modern Math" w:hAnsi="Latin Modern Math" w:cs="CMU Serif Roman"/>
                  <w:lang w:val="es-ES"/>
                </w:rPr>
                <m:t>1-α-β</m:t>
              </m:r>
            </m:sup>
          </m:sSup>
        </m:oMath>
      </m:oMathPara>
    </w:p>
    <w:p w14:paraId="06A7F99B" w14:textId="1CE11D64" w:rsidR="00241913" w:rsidRPr="00E92997" w:rsidRDefault="00241913" w:rsidP="00241913">
      <w:pPr>
        <w:rPr>
          <w:rFonts w:ascii="Latin Modern Math" w:hAnsi="Latin Modern Math" w:cs="CMU Serif Roman"/>
          <w:lang w:val="es-ES"/>
        </w:rPr>
      </w:pPr>
      <w:r w:rsidRPr="00E92997">
        <w:rPr>
          <w:rFonts w:ascii="Latin Modern Math" w:hAnsi="Latin Modern Math" w:cs="CMU Serif Roman"/>
          <w:lang w:val="es-ES"/>
        </w:rPr>
        <w:t>Y finalmente nos queda:</w:t>
      </w:r>
    </w:p>
    <w:p w14:paraId="1636FC27" w14:textId="292C8F1E" w:rsidR="00241913" w:rsidRPr="00E92997" w:rsidRDefault="00AD3F25" w:rsidP="00241913">
      <w:pPr>
        <w:rPr>
          <w:rFonts w:ascii="Latin Modern Math" w:hAnsi="Latin Modern Math" w:cs="CMU Serif Roman"/>
          <w:lang w:val="es-ES"/>
        </w:rPr>
      </w:pPr>
      <m:oMathPara>
        <m:oMath>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p>
                        <m:sSupPr>
                          <m:ctrlPr>
                            <w:rPr>
                              <w:rFonts w:ascii="Latin Modern Math" w:hAnsi="Latin Modern Math" w:cs="CMU Serif Roman"/>
                              <w:lang w:val="es-ES"/>
                            </w:rPr>
                          </m:ctrlPr>
                        </m:sSupPr>
                        <m:e>
                          <m:d>
                            <m:dPr>
                              <m:ctrlPr>
                                <w:rPr>
                                  <w:rFonts w:ascii="Latin Modern Math" w:hAnsi="Latin Modern Math" w:cs="CMU Serif Roman"/>
                                  <w:lang w:val="es-ES"/>
                                </w:rPr>
                              </m:ctrlPr>
                            </m:dPr>
                            <m:e>
                              <m:r>
                                <w:rPr>
                                  <w:rFonts w:ascii="Latin Modern Math" w:hAnsi="Latin Modern Math" w:cs="CMU Serif Roman"/>
                                  <w:lang w:val="es-ES"/>
                                </w:rPr>
                                <m:t>n</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δ</m:t>
                              </m:r>
                            </m:e>
                          </m:d>
                        </m:e>
                        <m:sup>
                          <m:r>
                            <m:rPr>
                              <m:sty m:val="p"/>
                            </m:rPr>
                            <w:rPr>
                              <w:rFonts w:ascii="Latin Modern Math" w:hAnsi="Latin Modern Math" w:cs="CMU Serif Roman"/>
                              <w:lang w:val="es-ES"/>
                            </w:rPr>
                            <m:t>-1</m:t>
                          </m:r>
                        </m:sup>
                      </m:sSup>
                    </m:num>
                    <m:den>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w:rPr>
                              <w:rFonts w:ascii="Latin Modern Math" w:hAnsi="Latin Modern Math" w:cs="CMU Serif Roman"/>
                              <w:lang w:val="es-ES"/>
                            </w:rPr>
                            <m:t>β</m:t>
                          </m:r>
                          <m:r>
                            <m:rPr>
                              <m:sty m:val="p"/>
                            </m:rPr>
                            <w:rPr>
                              <w:rFonts w:ascii="Latin Modern Math" w:hAnsi="Latin Modern Math" w:cs="CMU Serif Roman"/>
                              <w:lang w:val="es-ES"/>
                            </w:rPr>
                            <m:t>-1</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m:t>
                          </m:r>
                          <m:r>
                            <w:rPr>
                              <w:rFonts w:ascii="Latin Modern Math" w:hAnsi="Latin Modern Math" w:cs="CMU Serif Roman"/>
                              <w:lang w:val="es-ES"/>
                            </w:rPr>
                            <m:t>β</m:t>
                          </m:r>
                        </m:sup>
                      </m:sSubSup>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r>
                            <w:rPr>
                              <w:rFonts w:ascii="Latin Modern Math" w:hAnsi="Latin Modern Math" w:cs="CMU Serif Roman"/>
                              <w:lang w:val="es-ES"/>
                            </w:rPr>
                            <m:t>β</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w:rPr>
                              <w:rFonts w:ascii="Latin Modern Math" w:hAnsi="Latin Modern Math" w:cs="CMU Serif Roman"/>
                              <w:lang w:val="es-ES"/>
                            </w:rPr>
                            <m:t>β</m:t>
                          </m:r>
                        </m:sup>
                      </m:sSubSup>
                    </m:num>
                    <m:den>
                      <m:d>
                        <m:dPr>
                          <m:ctrlPr>
                            <w:rPr>
                              <w:rFonts w:ascii="Latin Modern Math" w:hAnsi="Latin Modern Math" w:cs="CMU Serif Roman"/>
                              <w:lang w:val="es-ES"/>
                            </w:rPr>
                          </m:ctrlPr>
                        </m:dPr>
                        <m:e>
                          <m:r>
                            <w:rPr>
                              <w:rFonts w:ascii="Latin Modern Math" w:hAnsi="Latin Modern Math" w:cs="CMU Serif Roman"/>
                              <w:lang w:val="es-ES"/>
                            </w:rPr>
                            <m:t>n</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δ</m:t>
                          </m:r>
                        </m:e>
                      </m:d>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oMath>
      </m:oMathPara>
    </w:p>
    <w:p w14:paraId="5D8927C8" w14:textId="562223F6" w:rsidR="00241913" w:rsidRPr="00E92997" w:rsidRDefault="00C62DCC" w:rsidP="0016540F">
      <w:pPr>
        <w:rPr>
          <w:rFonts w:ascii="Latin Modern Math" w:hAnsi="Latin Modern Math" w:cs="CMU Serif Roman"/>
          <w:lang w:val="es-ES"/>
        </w:rPr>
      </w:pPr>
      <w:r w:rsidRPr="00E92997">
        <w:rPr>
          <w:rFonts w:ascii="Latin Modern Math" w:hAnsi="Latin Modern Math" w:cs="CMU Serif Roman"/>
          <w:lang w:val="es-ES"/>
        </w:rPr>
        <w:t>Similarmente obtenemos que,</w:t>
      </w:r>
    </w:p>
    <w:p w14:paraId="4BD57979" w14:textId="47ECBE44" w:rsidR="00D34B63" w:rsidRPr="00E92997" w:rsidRDefault="00AD3F25" w:rsidP="005808CE">
      <w:pPr>
        <w:rPr>
          <w:rFonts w:ascii="Latin Modern Math" w:hAnsi="Latin Modern Math" w:cs="CMU Serif Roman"/>
          <w:lang w:val="es-ES"/>
        </w:rPr>
      </w:pPr>
      <m:oMathPara>
        <m:oMath>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p>
                        <m:sSupPr>
                          <m:ctrlPr>
                            <w:rPr>
                              <w:rFonts w:ascii="Latin Modern Math" w:hAnsi="Latin Modern Math" w:cs="CMU Serif Roman"/>
                              <w:lang w:val="es-ES"/>
                            </w:rPr>
                          </m:ctrlPr>
                        </m:sSupPr>
                        <m:e>
                          <m:d>
                            <m:dPr>
                              <m:ctrlPr>
                                <w:rPr>
                                  <w:rFonts w:ascii="Latin Modern Math" w:hAnsi="Latin Modern Math" w:cs="CMU Serif Roman"/>
                                  <w:lang w:val="es-ES"/>
                                </w:rPr>
                              </m:ctrlPr>
                            </m:dPr>
                            <m:e>
                              <m:r>
                                <w:rPr>
                                  <w:rFonts w:ascii="Latin Modern Math" w:hAnsi="Latin Modern Math" w:cs="CMU Serif Roman"/>
                                  <w:lang w:val="es-ES"/>
                                </w:rPr>
                                <m:t>n</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δ</m:t>
                              </m:r>
                            </m:e>
                          </m:d>
                        </m:e>
                        <m:sup>
                          <m:r>
                            <m:rPr>
                              <m:sty m:val="p"/>
                            </m:rPr>
                            <w:rPr>
                              <w:rFonts w:ascii="Latin Modern Math" w:hAnsi="Latin Modern Math" w:cs="CMU Serif Roman"/>
                              <w:lang w:val="es-ES"/>
                            </w:rPr>
                            <m:t>-1</m:t>
                          </m:r>
                        </m:sup>
                      </m:sSup>
                    </m:num>
                    <m:den>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m:t>
                          </m:r>
                          <m:r>
                            <w:rPr>
                              <w:rFonts w:ascii="Latin Modern Math" w:hAnsi="Latin Modern Math" w:cs="CMU Serif Roman"/>
                              <w:lang w:val="es-ES"/>
                            </w:rPr>
                            <m:t>α</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w:rPr>
                              <w:rFonts w:ascii="Latin Modern Math" w:hAnsi="Latin Modern Math" w:cs="CMU Serif Roman"/>
                              <w:lang w:val="es-ES"/>
                            </w:rPr>
                            <m:t>α</m:t>
                          </m:r>
                          <m:r>
                            <m:rPr>
                              <m:sty m:val="p"/>
                            </m:rPr>
                            <w:rPr>
                              <w:rFonts w:ascii="Latin Modern Math" w:hAnsi="Latin Modern Math" w:cs="CMU Serif Roman"/>
                              <w:lang w:val="es-ES"/>
                            </w:rPr>
                            <m:t>-1</m:t>
                          </m:r>
                        </m:sup>
                      </m:sSubSup>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w:rPr>
                              <w:rFonts w:ascii="Latin Modern Math" w:hAnsi="Latin Modern Math" w:cs="CMU Serif Roman"/>
                              <w:lang w:val="es-ES"/>
                            </w:rPr>
                            <m:t>α</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r>
                            <w:rPr>
                              <w:rFonts w:ascii="Latin Modern Math" w:hAnsi="Latin Modern Math" w:cs="CMU Serif Roman"/>
                              <w:lang w:val="es-ES"/>
                            </w:rPr>
                            <m:t>α</m:t>
                          </m:r>
                        </m:sup>
                      </m:sSubSup>
                    </m:num>
                    <m:den>
                      <m:d>
                        <m:dPr>
                          <m:ctrlPr>
                            <w:rPr>
                              <w:rFonts w:ascii="Latin Modern Math" w:hAnsi="Latin Modern Math" w:cs="CMU Serif Roman"/>
                              <w:lang w:val="es-ES"/>
                            </w:rPr>
                          </m:ctrlPr>
                        </m:dPr>
                        <m:e>
                          <m:r>
                            <w:rPr>
                              <w:rFonts w:ascii="Latin Modern Math" w:hAnsi="Latin Modern Math" w:cs="CMU Serif Roman"/>
                              <w:lang w:val="es-ES"/>
                            </w:rPr>
                            <m:t>n</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δ</m:t>
                          </m:r>
                        </m:e>
                      </m:d>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oMath>
      </m:oMathPara>
    </w:p>
    <w:p w14:paraId="3B8DB1D6" w14:textId="6548A3AF" w:rsidR="000862D6" w:rsidRPr="00E92997" w:rsidRDefault="0069662B" w:rsidP="000862D6">
      <w:pPr>
        <w:rPr>
          <w:rFonts w:ascii="Latin Modern Math" w:hAnsi="Latin Modern Math" w:cs="CMU Serif Roman"/>
          <w:lang w:val="es-ES"/>
        </w:rPr>
      </w:pPr>
      <w:r w:rsidRPr="00E92997">
        <w:rPr>
          <w:rFonts w:ascii="Latin Modern Math" w:hAnsi="Latin Modern Math" w:cs="CMU Serif Roman"/>
          <w:lang w:val="es-ES"/>
        </w:rPr>
        <w:t>Notamos que es</w:t>
      </w:r>
      <w:r w:rsidR="00D34B63" w:rsidRPr="00E92997">
        <w:rPr>
          <w:rFonts w:ascii="Latin Modern Math" w:hAnsi="Latin Modern Math" w:cs="CMU Serif Roman"/>
          <w:lang w:val="es-ES"/>
        </w:rPr>
        <w:t xml:space="preserve">tamos </w:t>
      </w:r>
      <w:r w:rsidR="00C62DCC" w:rsidRPr="00E92997">
        <w:rPr>
          <w:rFonts w:ascii="Latin Modern Math" w:hAnsi="Latin Modern Math" w:cs="CMU Serif Roman"/>
          <w:lang w:val="es-ES"/>
        </w:rPr>
        <w:t>trabajando</w:t>
      </w:r>
      <w:r w:rsidR="00D34B63" w:rsidRPr="00E92997">
        <w:rPr>
          <w:rFonts w:ascii="Latin Modern Math" w:hAnsi="Latin Modern Math" w:cs="CMU Serif Roman"/>
          <w:lang w:val="es-ES"/>
        </w:rPr>
        <w:t xml:space="preserve"> con</w:t>
      </w:r>
      <w:r w:rsidRPr="00E92997">
        <w:rPr>
          <w:rFonts w:ascii="Latin Modern Math" w:hAnsi="Latin Modern Math" w:cs="CMU Serif Roman"/>
          <w:lang w:val="es-ES"/>
        </w:rPr>
        <w:t xml:space="preserve"> un sistema dinámico no lineal </w:t>
      </w:r>
      <w:r w:rsidR="00627D84" w:rsidRPr="00E92997">
        <w:rPr>
          <w:rFonts w:ascii="Latin Modern Math" w:hAnsi="Latin Modern Math" w:cs="CMU Serif Roman"/>
          <w:lang w:val="es-ES"/>
        </w:rPr>
        <w:t>por lo que</w:t>
      </w:r>
      <w:r w:rsidR="00AE6518" w:rsidRPr="00E92997">
        <w:rPr>
          <w:rFonts w:ascii="Latin Modern Math" w:hAnsi="Latin Modern Math" w:cs="CMU Serif Roman"/>
          <w:lang w:val="es-ES"/>
        </w:rPr>
        <w:t xml:space="preserve">, por un lado, sabemos que puede tener más de un punto de equilibrio (en este caso, </w:t>
      </w:r>
      <w:proofErr w:type="spellStart"/>
      <w:r w:rsidR="00AE6518" w:rsidRPr="00E92997">
        <w:rPr>
          <w:rFonts w:ascii="Latin Modern Math" w:hAnsi="Latin Modern Math" w:cs="CMU Serif Roman"/>
          <w:lang w:val="es-ES"/>
        </w:rPr>
        <w:t>Acemoglu</w:t>
      </w:r>
      <w:proofErr w:type="spellEnd"/>
      <w:r w:rsidR="00AE6518" w:rsidRPr="00E92997">
        <w:rPr>
          <w:rFonts w:ascii="Latin Modern Math" w:hAnsi="Latin Modern Math" w:cs="CMU Serif Roman"/>
          <w:lang w:val="es-ES"/>
        </w:rPr>
        <w:t xml:space="preserve"> demuestra que este sistema en particular tiene solo dos </w:t>
      </w:r>
      <w:proofErr w:type="spellStart"/>
      <w:r w:rsidR="00AE6518" w:rsidRPr="00E92997">
        <w:rPr>
          <w:rFonts w:ascii="Latin Modern Math" w:hAnsi="Latin Modern Math" w:cs="CMU Serif Roman"/>
          <w:lang w:val="es-ES"/>
        </w:rPr>
        <w:t>unicos</w:t>
      </w:r>
      <w:proofErr w:type="spellEnd"/>
      <w:r w:rsidR="00AE6518" w:rsidRPr="00E92997">
        <w:rPr>
          <w:rFonts w:ascii="Latin Modern Math" w:hAnsi="Latin Modern Math" w:cs="CMU Serif Roman"/>
          <w:lang w:val="es-ES"/>
        </w:rPr>
        <w:t>) y además</w:t>
      </w:r>
      <w:r w:rsidR="00627D84" w:rsidRPr="00E92997">
        <w:rPr>
          <w:rFonts w:ascii="Latin Modern Math" w:hAnsi="Latin Modern Math" w:cs="CMU Serif Roman"/>
          <w:lang w:val="es-ES"/>
        </w:rPr>
        <w:t xml:space="preserve"> </w:t>
      </w:r>
      <w:r w:rsidR="002F6CAD" w:rsidRPr="00E92997">
        <w:rPr>
          <w:rFonts w:ascii="Latin Modern Math" w:hAnsi="Latin Modern Math" w:cs="CMU Serif Roman"/>
          <w:lang w:val="es-ES"/>
        </w:rPr>
        <w:t>podemos intentar</w:t>
      </w:r>
      <w:r w:rsidR="00627D84" w:rsidRPr="00E92997">
        <w:rPr>
          <w:rFonts w:ascii="Latin Modern Math" w:hAnsi="Latin Modern Math" w:cs="CMU Serif Roman"/>
          <w:lang w:val="es-ES"/>
        </w:rPr>
        <w:t xml:space="preserve"> </w:t>
      </w:r>
      <w:r w:rsidR="00D34B63" w:rsidRPr="00E92997">
        <w:rPr>
          <w:rFonts w:ascii="Latin Modern Math" w:hAnsi="Latin Modern Math" w:cs="CMU Serif Roman"/>
          <w:lang w:val="es-ES"/>
        </w:rPr>
        <w:t xml:space="preserve">el método de </w:t>
      </w:r>
      <w:r w:rsidR="00627D84" w:rsidRPr="00E92997">
        <w:rPr>
          <w:rFonts w:ascii="Latin Modern Math" w:hAnsi="Latin Modern Math" w:cs="CMU Serif Roman"/>
          <w:lang w:val="es-ES"/>
        </w:rPr>
        <w:t>linealiza</w:t>
      </w:r>
      <w:r w:rsidR="00D34B63" w:rsidRPr="00E92997">
        <w:rPr>
          <w:rFonts w:ascii="Latin Modern Math" w:hAnsi="Latin Modern Math" w:cs="CMU Serif Roman"/>
          <w:lang w:val="es-ES"/>
        </w:rPr>
        <w:t>ción</w:t>
      </w:r>
      <w:r w:rsidR="00627D84" w:rsidRPr="00E92997">
        <w:rPr>
          <w:rFonts w:ascii="Latin Modern Math" w:hAnsi="Latin Modern Math" w:cs="CMU Serif Roman"/>
          <w:lang w:val="es-ES"/>
        </w:rPr>
        <w:t xml:space="preserve">. </w:t>
      </w:r>
      <w:r w:rsidR="002F6CAD" w:rsidRPr="00E92997">
        <w:rPr>
          <w:rFonts w:ascii="Latin Modern Math" w:hAnsi="Latin Modern Math" w:cs="CMU Serif Roman"/>
          <w:lang w:val="es-ES"/>
        </w:rPr>
        <w:t xml:space="preserve">Para ello computamos la matriz jacobiana que nos </w:t>
      </w:r>
      <w:r w:rsidR="002F6CAD" w:rsidRPr="00E92997">
        <w:rPr>
          <w:rFonts w:ascii="Latin Modern Math" w:hAnsi="Latin Modern Math" w:cs="CMU Serif Roman"/>
          <w:lang w:val="es-ES"/>
        </w:rPr>
        <w:lastRenderedPageBreak/>
        <w:t xml:space="preserve">va a servir </w:t>
      </w:r>
      <w:r w:rsidR="00D34B63" w:rsidRPr="00E92997">
        <w:rPr>
          <w:rFonts w:ascii="Latin Modern Math" w:hAnsi="Latin Modern Math" w:cs="CMU Serif Roman"/>
          <w:lang w:val="es-ES"/>
        </w:rPr>
        <w:t xml:space="preserve">para entender el comportamiento alrededor del punto de </w:t>
      </w:r>
      <w:proofErr w:type="spellStart"/>
      <w:r w:rsidR="00D34B63" w:rsidRPr="00E92997">
        <w:rPr>
          <w:rFonts w:ascii="Latin Modern Math" w:hAnsi="Latin Modern Math" w:cs="CMU Serif Roman"/>
          <w:lang w:val="es-ES"/>
        </w:rPr>
        <w:t>equilibtrio</w:t>
      </w:r>
      <w:proofErr w:type="spellEnd"/>
      <w:r w:rsidR="00D34B63" w:rsidRPr="00E92997">
        <w:rPr>
          <w:rFonts w:ascii="Latin Modern Math" w:hAnsi="Latin Modern Math" w:cs="CMU Serif Roman"/>
          <w:lang w:val="es-ES"/>
        </w:rPr>
        <w:t xml:space="preserve"> </w:t>
      </w:r>
      <w:r w:rsidR="002F6CAD" w:rsidRPr="00E92997">
        <w:rPr>
          <w:rFonts w:ascii="Latin Modern Math" w:hAnsi="Latin Modern Math" w:cs="CMU Serif Roman"/>
          <w:lang w:val="es-ES"/>
        </w:rPr>
        <w:t xml:space="preserve">si los autovalores de la matriz en </w:t>
      </w:r>
      <w:r w:rsidR="00D34B63" w:rsidRPr="00E92997">
        <w:rPr>
          <w:rFonts w:ascii="Latin Modern Math" w:hAnsi="Latin Modern Math" w:cs="CMU Serif Roman"/>
          <w:lang w:val="es-ES"/>
        </w:rPr>
        <w:t xml:space="preserve">ese punto </w:t>
      </w:r>
      <w:r w:rsidR="002F6CAD" w:rsidRPr="00E92997">
        <w:rPr>
          <w:rFonts w:ascii="Latin Modern Math" w:hAnsi="Latin Modern Math" w:cs="CMU Serif Roman"/>
          <w:lang w:val="es-ES"/>
        </w:rPr>
        <w:t>no son 0.</w:t>
      </w:r>
      <w:r w:rsidR="00AE6518" w:rsidRPr="00E92997">
        <w:rPr>
          <w:rFonts w:ascii="Latin Modern Math" w:hAnsi="Latin Modern Math" w:cs="CMU Serif Roman"/>
          <w:lang w:val="es-ES"/>
        </w:rPr>
        <w:t xml:space="preserve"> </w:t>
      </w:r>
      <w:r w:rsidR="000862D6" w:rsidRPr="00E92997">
        <w:rPr>
          <w:rFonts w:ascii="Latin Modern Math" w:hAnsi="Latin Modern Math" w:cs="CMU Serif Roman"/>
          <w:lang w:val="es-ES"/>
        </w:rPr>
        <w:t xml:space="preserve">El objetivo es aproximar la función no lineal usando polinomios de </w:t>
      </w:r>
      <w:r w:rsidR="008F75A6" w:rsidRPr="00E92997">
        <w:rPr>
          <w:rFonts w:ascii="Latin Modern Math" w:hAnsi="Latin Modern Math" w:cs="CMU Serif Roman"/>
          <w:lang w:val="es-ES"/>
        </w:rPr>
        <w:t>T</w:t>
      </w:r>
      <w:r w:rsidR="000862D6" w:rsidRPr="00E92997">
        <w:rPr>
          <w:rFonts w:ascii="Latin Modern Math" w:hAnsi="Latin Modern Math" w:cs="CMU Serif Roman"/>
          <w:lang w:val="es-ES"/>
        </w:rPr>
        <w:t xml:space="preserve">aylor ya que </w:t>
      </w:r>
      <m:oMath>
        <m:r>
          <w:rPr>
            <w:rFonts w:ascii="Latin Modern Math" w:hAnsi="Latin Modern Math" w:cs="CMU Serif Roman"/>
            <w:lang w:val="es-ES"/>
          </w:rPr>
          <m:t>f</m:t>
        </m:r>
        <m:d>
          <m:dPr>
            <m:ctrlPr>
              <w:rPr>
                <w:rFonts w:ascii="Latin Modern Math" w:hAnsi="Latin Modern Math" w:cs="CMU Serif Roman"/>
                <w:lang w:val="es-ES"/>
              </w:rPr>
            </m:ctrlPr>
          </m:dPr>
          <m:e>
            <m:r>
              <m:rPr>
                <m:sty m:val="b"/>
              </m:rPr>
              <w:rPr>
                <w:rFonts w:ascii="Latin Modern Math" w:hAnsi="Latin Modern Math" w:cs="CMU Serif Roman"/>
                <w:lang w:val="es-ES"/>
              </w:rPr>
              <m:t>x</m:t>
            </m:r>
          </m:e>
        </m:d>
        <m:r>
          <m:rPr>
            <m:sty m:val="p"/>
          </m:rPr>
          <w:rPr>
            <w:rFonts w:ascii="Latin Modern Math" w:hAnsi="Latin Modern Math" w:cs="CMU Serif Roman"/>
            <w:sz w:val="20"/>
            <w:szCs w:val="20"/>
          </w:rPr>
          <m:t>≈</m:t>
        </m:r>
        <m:r>
          <w:rPr>
            <w:rFonts w:ascii="Latin Modern Math" w:hAnsi="Latin Modern Math" w:cs="CMU Serif Roman"/>
            <w:lang w:val="es-ES"/>
          </w:rPr>
          <m:t>Df</m:t>
        </m:r>
        <m:d>
          <m:dPr>
            <m:ctrlPr>
              <w:rPr>
                <w:rFonts w:ascii="Latin Modern Math" w:hAnsi="Latin Modern Math" w:cs="CMU Serif Roman"/>
                <w:lang w:val="es-ES"/>
              </w:rPr>
            </m:ctrlPr>
          </m:dPr>
          <m:e>
            <m:acc>
              <m:accPr>
                <m:chr m:val="̃"/>
                <m:ctrlPr>
                  <w:rPr>
                    <w:rFonts w:ascii="Latin Modern Math" w:hAnsi="Latin Modern Math" w:cs="CMU Serif Roman"/>
                    <w:lang w:val="es-ES"/>
                  </w:rPr>
                </m:ctrlPr>
              </m:accPr>
              <m:e>
                <m:r>
                  <m:rPr>
                    <m:sty m:val="b"/>
                  </m:rPr>
                  <w:rPr>
                    <w:rFonts w:ascii="Latin Modern Math" w:hAnsi="Latin Modern Math" w:cs="CMU Serif Roman"/>
                    <w:lang w:val="es-ES"/>
                  </w:rPr>
                  <m:t>x</m:t>
                </m:r>
              </m:e>
            </m:acc>
          </m:e>
        </m:d>
        <m:d>
          <m:dPr>
            <m:begChr m:val="["/>
            <m:endChr m:val="]"/>
            <m:ctrlPr>
              <w:rPr>
                <w:rFonts w:ascii="Latin Modern Math" w:hAnsi="Latin Modern Math" w:cs="CMU Serif Roman"/>
                <w:lang w:val="es-ES"/>
              </w:rPr>
            </m:ctrlPr>
          </m:dPr>
          <m:e>
            <m:r>
              <m:rPr>
                <m:sty m:val="b"/>
              </m:rPr>
              <w:rPr>
                <w:rFonts w:ascii="Latin Modern Math" w:hAnsi="Latin Modern Math" w:cs="CMU Serif Roman"/>
                <w:lang w:val="es-ES"/>
              </w:rPr>
              <m:t>x</m:t>
            </m:r>
            <m:r>
              <m:rPr>
                <m:sty m:val="p"/>
              </m:rPr>
              <w:rPr>
                <w:rFonts w:ascii="Latin Modern Math" w:hAnsi="Latin Modern Math" w:cs="CMU Serif Roman"/>
                <w:lang w:val="es-ES"/>
              </w:rPr>
              <m:t>-</m:t>
            </m:r>
            <m:acc>
              <m:accPr>
                <m:chr m:val="̃"/>
                <m:ctrlPr>
                  <w:rPr>
                    <w:rFonts w:ascii="Latin Modern Math" w:hAnsi="Latin Modern Math" w:cs="CMU Serif Roman"/>
                    <w:lang w:val="es-ES"/>
                  </w:rPr>
                </m:ctrlPr>
              </m:accPr>
              <m:e>
                <m:r>
                  <m:rPr>
                    <m:sty m:val="b"/>
                  </m:rPr>
                  <w:rPr>
                    <w:rFonts w:ascii="Latin Modern Math" w:hAnsi="Latin Modern Math" w:cs="CMU Serif Roman"/>
                    <w:lang w:val="es-ES"/>
                  </w:rPr>
                  <m:t>x</m:t>
                </m:r>
              </m:e>
            </m:acc>
          </m:e>
        </m:d>
      </m:oMath>
      <w:r w:rsidR="000862D6" w:rsidRPr="00E92997">
        <w:rPr>
          <w:rFonts w:ascii="Latin Modern Math" w:hAnsi="Latin Modern Math" w:cs="CMU Serif Roman"/>
          <w:lang w:val="es-ES"/>
        </w:rPr>
        <w:t xml:space="preserve"> se aproxima a la función alrededor del punto de equilibrio.</w:t>
      </w:r>
      <w:r w:rsidR="00AE6518" w:rsidRPr="00E92997">
        <w:rPr>
          <w:rFonts w:ascii="Latin Modern Math" w:hAnsi="Latin Modern Math" w:cs="CMU Serif Roman"/>
          <w:lang w:val="es-ES"/>
        </w:rPr>
        <w:t xml:space="preserve"> La </w:t>
      </w:r>
      <w:proofErr w:type="spellStart"/>
      <w:r w:rsidR="00AE6518" w:rsidRPr="00E92997">
        <w:rPr>
          <w:rFonts w:ascii="Latin Modern Math" w:hAnsi="Latin Modern Math" w:cs="CMU Serif Roman"/>
          <w:lang w:val="es-ES"/>
        </w:rPr>
        <w:t>martiz</w:t>
      </w:r>
      <w:proofErr w:type="spellEnd"/>
      <w:r w:rsidR="00AE6518" w:rsidRPr="00E92997">
        <w:rPr>
          <w:rFonts w:ascii="Latin Modern Math" w:hAnsi="Latin Modern Math" w:cs="CMU Serif Roman"/>
          <w:lang w:val="es-ES"/>
        </w:rPr>
        <w:t xml:space="preserve"> es la siguiente:</w:t>
      </w:r>
    </w:p>
    <w:p w14:paraId="53EC2769" w14:textId="53B8796E" w:rsidR="005D5C13" w:rsidRPr="00E92997" w:rsidRDefault="00325CD9" w:rsidP="005808CE">
      <w:pPr>
        <w:rPr>
          <w:rFonts w:ascii="Latin Modern Math" w:hAnsi="Latin Modern Math" w:cs="CMU Serif Roman"/>
          <w:lang w:val="es-ES"/>
        </w:rPr>
      </w:pPr>
      <m:oMathPara>
        <m:oMath>
          <m:r>
            <w:rPr>
              <w:rFonts w:ascii="Latin Modern Math" w:hAnsi="Latin Modern Math" w:cs="CMU Serif Roman"/>
              <w:lang w:val="es-ES"/>
            </w:rPr>
            <m:t>Df</m:t>
          </m:r>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αk</m:t>
                          </m:r>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h</m:t>
                          </m:r>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e>
                  </m:d>
                </m:e>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αk</m:t>
                          </m:r>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h</m:t>
                          </m:r>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e>
              </m:eqArr>
              <m:r>
                <m:rPr>
                  <m:sty m:val="p"/>
                </m:rPr>
                <w:rPr>
                  <w:rFonts w:ascii="Latin Modern Math" w:hAnsi="Latin Modern Math" w:cs="CMU Serif Roman"/>
                  <w:lang w:val="es-ES"/>
                </w:rPr>
                <m:t xml:space="preserve">          </m:t>
              </m:r>
              <m:eqArr>
                <m:eqArrPr>
                  <m:ctrlPr>
                    <w:rPr>
                      <w:rFonts w:ascii="Latin Modern Math" w:hAnsi="Latin Modern Math" w:cs="CMU Serif Roman"/>
                      <w:lang w:val="es-ES"/>
                    </w:rPr>
                  </m:ctrlPr>
                </m:eqArrPr>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k</m:t>
                          </m:r>
                        </m:e>
                        <m:sup>
                          <m: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βh</m:t>
                          </m:r>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e>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k</m:t>
                          </m:r>
                        </m:e>
                        <m:sup>
                          <m: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βh</m:t>
                          </m:r>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e>
                  </m:d>
                </m:e>
              </m:eqArr>
            </m:e>
          </m:d>
        </m:oMath>
      </m:oMathPara>
    </w:p>
    <w:p w14:paraId="220BEF3D" w14:textId="42E7C549" w:rsidR="00883E30" w:rsidRPr="00E92997" w:rsidRDefault="00F2315F" w:rsidP="005808CE">
      <w:pPr>
        <w:rPr>
          <w:rFonts w:ascii="Latin Modern Math" w:hAnsi="Latin Modern Math" w:cs="CMU Serif Roman"/>
          <w:lang w:val="es-ES"/>
        </w:rPr>
      </w:pPr>
      <w:r w:rsidRPr="00E92997">
        <w:rPr>
          <w:rFonts w:ascii="Latin Modern Math" w:hAnsi="Latin Modern Math" w:cs="CMU Serif Roman"/>
          <w:lang w:val="es-ES"/>
        </w:rPr>
        <w:t xml:space="preserve">Veamos el punto de equilibrio </w:t>
      </w:r>
      <w:proofErr w:type="spellStart"/>
      <w:r w:rsidRPr="00E92997">
        <w:rPr>
          <w:rFonts w:ascii="Latin Modern Math" w:hAnsi="Latin Modern Math" w:cs="CMU Serif Roman"/>
          <w:lang w:val="es-ES"/>
        </w:rPr>
        <w:t>economicamente</w:t>
      </w:r>
      <w:proofErr w:type="spellEnd"/>
      <w:r w:rsidRPr="00E92997">
        <w:rPr>
          <w:rFonts w:ascii="Latin Modern Math" w:hAnsi="Latin Modern Math" w:cs="CMU Serif Roman"/>
          <w:lang w:val="es-ES"/>
        </w:rPr>
        <w:t xml:space="preserve"> trivial. </w:t>
      </w:r>
      <w:r w:rsidR="00883E30" w:rsidRPr="00E92997">
        <w:rPr>
          <w:rFonts w:ascii="Latin Modern Math" w:hAnsi="Latin Modern Math" w:cs="CMU Serif Roman"/>
          <w:lang w:val="es-ES"/>
        </w:rPr>
        <w:t>Sabemos que cerca de 0 la matriz queda simétrica:</w:t>
      </w:r>
    </w:p>
    <w:p w14:paraId="4F46873F" w14:textId="675D6D40" w:rsidR="00883E30" w:rsidRPr="00E92997" w:rsidRDefault="00325CD9" w:rsidP="00883E30">
      <w:pPr>
        <w:rPr>
          <w:rFonts w:ascii="Latin Modern Math" w:hAnsi="Latin Modern Math" w:cs="CMU Serif Roman"/>
          <w:lang w:val="es-ES"/>
        </w:rPr>
      </w:pPr>
      <m:oMathPara>
        <m:oMath>
          <m:r>
            <w:rPr>
              <w:rFonts w:ascii="Latin Modern Math" w:hAnsi="Latin Modern Math" w:cs="CMU Serif Roman"/>
              <w:lang w:val="es-ES"/>
            </w:rPr>
            <m:t>Df</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m:rPr>
                      <m:sty m:val="p"/>
                    </m:rPr>
                    <w:rPr>
                      <w:rFonts w:ascii="Latin Modern Math" w:hAnsi="Latin Modern Math" w:cs="CMU Serif Roman"/>
                      <w:lang w:val="es-ES"/>
                    </w:rPr>
                    <m:t>0</m:t>
                  </m:r>
                </m:e>
                <m:e>
                  <m:r>
                    <m:rPr>
                      <m:sty m:val="p"/>
                    </m:rPr>
                    <w:rPr>
                      <w:rFonts w:ascii="Latin Modern Math" w:hAnsi="Latin Modern Math" w:cs="CMU Serif Roman"/>
                      <w:lang w:val="es-ES"/>
                    </w:rPr>
                    <m:t>0</m:t>
                  </m:r>
                </m:e>
              </m:eqArr>
            </m:e>
          </m:d>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e>
                  </m:d>
                </m:e>
                <m:e>
                  <m:r>
                    <m:rPr>
                      <m:sty m:val="p"/>
                    </m:rPr>
                    <w:rPr>
                      <w:rFonts w:ascii="Latin Modern Math" w:hAnsi="Latin Modern Math" w:cs="CMU Serif Roman"/>
                      <w:lang w:val="es-ES"/>
                    </w:rPr>
                    <m:t>0</m:t>
                  </m:r>
                </m:e>
              </m:eqArr>
              <m:r>
                <m:rPr>
                  <m:sty m:val="p"/>
                </m:rPr>
                <w:rPr>
                  <w:rFonts w:ascii="Latin Modern Math" w:hAnsi="Latin Modern Math" w:cs="CMU Serif Roman"/>
                  <w:lang w:val="es-ES"/>
                </w:rPr>
                <m:t xml:space="preserve">          </m:t>
              </m:r>
              <m:eqArr>
                <m:eqArrPr>
                  <m:ctrlPr>
                    <w:rPr>
                      <w:rFonts w:ascii="Latin Modern Math" w:hAnsi="Latin Modern Math" w:cs="CMU Serif Roman"/>
                      <w:lang w:val="es-ES"/>
                    </w:rPr>
                  </m:ctrlPr>
                </m:eqArrPr>
                <m:e>
                  <m:r>
                    <m:rPr>
                      <m:sty m:val="p"/>
                    </m:rPr>
                    <w:rPr>
                      <w:rFonts w:ascii="Latin Modern Math" w:hAnsi="Latin Modern Math" w:cs="CMU Serif Roman"/>
                      <w:lang w:val="es-ES"/>
                    </w:rPr>
                    <m:t>0</m:t>
                  </m:r>
                </m:e>
                <m:e>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e>
                  </m:d>
                </m:e>
              </m:eqArr>
            </m:e>
          </m:d>
        </m:oMath>
      </m:oMathPara>
    </w:p>
    <w:p w14:paraId="2A382D03" w14:textId="1B5C49CB" w:rsidR="002F0333" w:rsidRPr="00E92997" w:rsidRDefault="002F0333" w:rsidP="00883E30">
      <w:pPr>
        <w:rPr>
          <w:rFonts w:ascii="Latin Modern Math" w:hAnsi="Latin Modern Math" w:cs="CMU Serif Roman"/>
          <w:lang w:val="es-ES"/>
        </w:rPr>
      </w:pPr>
      <w:r w:rsidRPr="00E92997">
        <w:rPr>
          <w:rFonts w:ascii="Latin Modern Math" w:hAnsi="Latin Modern Math" w:cs="CMU Serif Roman"/>
          <w:lang w:val="es-ES"/>
        </w:rPr>
        <w:t xml:space="preserve">Como es una matriz diagonal, sus autovalores son los elementos de la diagonal principal: </w:t>
      </w:r>
      <m:oMath>
        <m:sSub>
          <m:sSubPr>
            <m:ctrlPr>
              <w:rPr>
                <w:rFonts w:ascii="Latin Modern Math" w:hAnsi="Latin Modern Math" w:cs="CMU Serif Roman"/>
                <w:lang w:val="es-ES"/>
              </w:rPr>
            </m:ctrlPr>
          </m:sSubPr>
          <m:e>
            <m:r>
              <w:rPr>
                <w:rFonts w:ascii="Latin Modern Math" w:hAnsi="Latin Modern Math" w:cs="CMU Serif Roman"/>
                <w:lang w:val="es-ES"/>
              </w:rPr>
              <m:t>λ</m:t>
            </m:r>
          </m:e>
          <m:sub>
            <m:r>
              <m:rPr>
                <m:sty m:val="p"/>
              </m:rPr>
              <w:rPr>
                <w:rFonts w:ascii="Latin Modern Math" w:hAnsi="Latin Modern Math" w:cs="CMU Serif Roman"/>
                <w:lang w:val="es-ES"/>
              </w:rPr>
              <m:t>1,2</m:t>
            </m:r>
          </m:sub>
        </m:sSub>
        <m:r>
          <m:rPr>
            <m:sty m:val="p"/>
          </m:rPr>
          <w:rPr>
            <w:rFonts w:ascii="Latin Modern Math" w:hAnsi="Latin Modern Math" w:cs="CMU Serif Roman"/>
            <w:lang w:val="es-ES"/>
          </w:rPr>
          <m:t>=-(</m:t>
        </m:r>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r>
          <m:rPr>
            <m:sty m:val="p"/>
          </m:rPr>
          <w:rPr>
            <w:rFonts w:ascii="Latin Modern Math" w:hAnsi="Latin Modern Math" w:cs="CMU Serif Roman"/>
            <w:lang w:val="es-ES"/>
          </w:rPr>
          <m:t>)</m:t>
        </m:r>
      </m:oMath>
      <w:r w:rsidRPr="00E92997">
        <w:rPr>
          <w:rFonts w:ascii="Latin Modern Math" w:hAnsi="Latin Modern Math" w:cs="CMU Serif Roman"/>
          <w:lang w:val="es-ES"/>
        </w:rPr>
        <w:t xml:space="preserve">. </w:t>
      </w:r>
    </w:p>
    <w:p w14:paraId="36D46DBF" w14:textId="7651DDC1" w:rsidR="00C4317C" w:rsidRPr="00E92997" w:rsidRDefault="0022003E" w:rsidP="005808CE">
      <w:pPr>
        <w:rPr>
          <w:rFonts w:ascii="Latin Modern Math" w:hAnsi="Latin Modern Math" w:cs="CMU Serif Roman"/>
          <w:lang w:val="es-ES"/>
        </w:rPr>
      </w:pPr>
      <w:r w:rsidRPr="00E92997">
        <w:rPr>
          <w:rFonts w:ascii="Latin Modern Math" w:hAnsi="Latin Modern Math" w:cs="CMU Serif Roman"/>
          <w:lang w:val="es-ES"/>
        </w:rPr>
        <w:t>Co</w:t>
      </w:r>
      <w:r w:rsidR="00BF633D" w:rsidRPr="00E92997">
        <w:rPr>
          <w:rFonts w:ascii="Latin Modern Math" w:hAnsi="Latin Modern Math" w:cs="CMU Serif Roman"/>
          <w:lang w:val="es-ES"/>
        </w:rPr>
        <w:t>mo parte de los supuestos del modelo</w:t>
      </w:r>
      <w:r w:rsidR="00B6435B" w:rsidRPr="00E92997">
        <w:rPr>
          <w:rFonts w:ascii="Latin Modern Math" w:hAnsi="Latin Modern Math" w:cs="CMU Serif Roman"/>
          <w:lang w:val="es-ES"/>
        </w:rPr>
        <w:t>,</w:t>
      </w:r>
      <w:r w:rsidR="00BF633D" w:rsidRPr="00E92997">
        <w:rPr>
          <w:rFonts w:ascii="Latin Modern Math" w:hAnsi="Latin Modern Math" w:cs="CMU Serif Roman"/>
          <w:lang w:val="es-ES"/>
        </w:rPr>
        <w:t xml:space="preserve"> asumimos que l</w:t>
      </w:r>
      <w:r w:rsidR="00AE6518" w:rsidRPr="00E92997">
        <w:rPr>
          <w:rFonts w:ascii="Latin Modern Math" w:hAnsi="Latin Modern Math" w:cs="CMU Serif Roman"/>
          <w:lang w:val="es-ES"/>
        </w:rPr>
        <w:t>as tasas de crecimiento son mayores a 0</w:t>
      </w:r>
      <w:r w:rsidR="00F040BE" w:rsidRPr="00E92997">
        <w:rPr>
          <w:rFonts w:ascii="Latin Modern Math" w:hAnsi="Latin Modern Math" w:cs="CMU Serif Roman"/>
          <w:lang w:val="es-ES"/>
        </w:rPr>
        <w:t>. Esto nos indicaría que el punto de equilibrio es estable</w:t>
      </w:r>
      <w:r w:rsidR="004032A2" w:rsidRPr="00E92997">
        <w:rPr>
          <w:rFonts w:ascii="Latin Modern Math" w:hAnsi="Latin Modern Math" w:cs="CMU Serif Roman"/>
          <w:lang w:val="es-ES"/>
        </w:rPr>
        <w:t xml:space="preserve"> </w:t>
      </w:r>
      <w:r w:rsidR="00F040BE" w:rsidRPr="00E92997">
        <w:rPr>
          <w:rFonts w:ascii="Latin Modern Math" w:hAnsi="Latin Modern Math" w:cs="CMU Serif Roman"/>
          <w:lang w:val="es-ES"/>
        </w:rPr>
        <w:t>y</w:t>
      </w:r>
      <w:r w:rsidR="008729C3" w:rsidRPr="00E92997">
        <w:rPr>
          <w:rFonts w:ascii="Latin Modern Math" w:hAnsi="Latin Modern Math" w:cs="CMU Serif Roman"/>
          <w:lang w:val="es-ES"/>
        </w:rPr>
        <w:t xml:space="preserve"> </w:t>
      </w:r>
      <w:r w:rsidR="002E690C" w:rsidRPr="00E92997">
        <w:rPr>
          <w:rFonts w:ascii="Latin Modern Math" w:hAnsi="Latin Modern Math" w:cs="CMU Serif Roman"/>
          <w:lang w:val="es-ES"/>
        </w:rPr>
        <w:t>comenzando cerca de</w:t>
      </w:r>
      <w:r w:rsidR="00C2083A" w:rsidRPr="00E92997">
        <w:rPr>
          <w:rFonts w:ascii="Latin Modern Math" w:hAnsi="Latin Modern Math" w:cs="CMU Serif Roman"/>
          <w:lang w:val="es-ES"/>
        </w:rPr>
        <w:t xml:space="preserve">l </w:t>
      </w:r>
      <m:oMath>
        <m:r>
          <m:rPr>
            <m:sty m:val="p"/>
          </m:rPr>
          <w:rPr>
            <w:rFonts w:ascii="Latin Modern Math" w:hAnsi="Latin Modern Math" w:cs="CMU Serif Roman"/>
            <w:lang w:val="es-ES"/>
          </w:rPr>
          <m:t>(0, 0)</m:t>
        </m:r>
      </m:oMath>
      <w:r w:rsidR="00C2083A" w:rsidRPr="00E92997">
        <w:rPr>
          <w:rFonts w:ascii="Latin Modern Math" w:hAnsi="Latin Modern Math" w:cs="CMU Serif Roman"/>
          <w:lang w:val="es-ES"/>
        </w:rPr>
        <w:t xml:space="preserve"> </w:t>
      </w:r>
      <w:r w:rsidR="008729C3" w:rsidRPr="00E92997">
        <w:rPr>
          <w:rFonts w:ascii="Latin Modern Math" w:hAnsi="Latin Modern Math" w:cs="CMU Serif Roman"/>
          <w:lang w:val="es-ES"/>
        </w:rPr>
        <w:t xml:space="preserve">esperaríamos que </w:t>
      </w:r>
      <w:r w:rsidR="003A729C" w:rsidRPr="00E92997">
        <w:rPr>
          <w:rFonts w:ascii="Latin Modern Math" w:hAnsi="Latin Modern Math" w:cs="CMU Serif Roman"/>
          <w:lang w:val="es-ES"/>
        </w:rPr>
        <w:t>el sistema llegue a ese punto</w:t>
      </w:r>
      <w:r w:rsidR="00B47CBC" w:rsidRPr="00E92997">
        <w:rPr>
          <w:rFonts w:ascii="Latin Modern Math" w:hAnsi="Latin Modern Math" w:cs="CMU Serif Roman"/>
          <w:lang w:val="es-ES"/>
        </w:rPr>
        <w:t>, teniendo en cuenta que es una aproximación de este sistema que en realidad no es lineal</w:t>
      </w:r>
      <w:r w:rsidR="00F2315F" w:rsidRPr="00E92997">
        <w:rPr>
          <w:rFonts w:ascii="Latin Modern Math" w:hAnsi="Latin Modern Math" w:cs="CMU Serif Roman"/>
          <w:lang w:val="es-ES"/>
        </w:rPr>
        <w:t xml:space="preserve">. Aunque </w:t>
      </w:r>
      <w:r w:rsidR="0094121F" w:rsidRPr="00E92997">
        <w:rPr>
          <w:rFonts w:ascii="Latin Modern Math" w:hAnsi="Latin Modern Math" w:cs="CMU Serif Roman"/>
          <w:lang w:val="es-ES"/>
        </w:rPr>
        <w:t>este punto</w:t>
      </w:r>
      <w:r w:rsidR="004032A2" w:rsidRPr="00E92997">
        <w:rPr>
          <w:rFonts w:ascii="Latin Modern Math" w:hAnsi="Latin Modern Math" w:cs="CMU Serif Roman"/>
          <w:lang w:val="es-ES"/>
        </w:rPr>
        <w:t xml:space="preserve"> </w:t>
      </w:r>
      <w:r w:rsidR="00F2315F" w:rsidRPr="00E92997">
        <w:rPr>
          <w:rFonts w:ascii="Latin Modern Math" w:hAnsi="Latin Modern Math" w:cs="CMU Serif Roman"/>
          <w:lang w:val="es-ES"/>
        </w:rPr>
        <w:t xml:space="preserve">es </w:t>
      </w:r>
      <w:proofErr w:type="spellStart"/>
      <w:r w:rsidR="00F2315F" w:rsidRPr="00E92997">
        <w:rPr>
          <w:rFonts w:ascii="Latin Modern Math" w:hAnsi="Latin Modern Math" w:cs="CMU Serif Roman"/>
          <w:lang w:val="es-ES"/>
        </w:rPr>
        <w:t>economicamente</w:t>
      </w:r>
      <w:proofErr w:type="spellEnd"/>
      <w:r w:rsidR="00F2315F" w:rsidRPr="00E92997">
        <w:rPr>
          <w:rFonts w:ascii="Latin Modern Math" w:hAnsi="Latin Modern Math" w:cs="CMU Serif Roman"/>
          <w:lang w:val="es-ES"/>
        </w:rPr>
        <w:t xml:space="preserve"> trivial, es interesante entender qué sucede con el sistema en su totalidad, luego se muestra otro </w:t>
      </w:r>
      <w:proofErr w:type="spellStart"/>
      <w:r w:rsidR="00F2315F" w:rsidRPr="00E92997">
        <w:rPr>
          <w:rFonts w:ascii="Latin Modern Math" w:hAnsi="Latin Modern Math" w:cs="CMU Serif Roman"/>
          <w:lang w:val="es-ES"/>
        </w:rPr>
        <w:t>analisis</w:t>
      </w:r>
      <w:proofErr w:type="spellEnd"/>
      <w:r w:rsidR="00F2315F" w:rsidRPr="00E92997">
        <w:rPr>
          <w:rFonts w:ascii="Latin Modern Math" w:hAnsi="Latin Modern Math" w:cs="CMU Serif Roman"/>
          <w:lang w:val="es-ES"/>
        </w:rPr>
        <w:t xml:space="preserve">, grafico, de este punto. </w:t>
      </w:r>
    </w:p>
    <w:p w14:paraId="3134F37A" w14:textId="6D4C4AEE" w:rsidR="004E4931" w:rsidRPr="00E92997" w:rsidRDefault="00BF633D" w:rsidP="004E4931">
      <w:pPr>
        <w:rPr>
          <w:rFonts w:ascii="Latin Modern Math" w:hAnsi="Latin Modern Math" w:cs="CMU Serif Roman"/>
          <w:lang w:val="es-ES"/>
        </w:rPr>
      </w:pPr>
      <w:r w:rsidRPr="00E92997">
        <w:rPr>
          <w:rFonts w:ascii="Latin Modern Math" w:hAnsi="Latin Modern Math" w:cs="CMU Serif Roman"/>
          <w:lang w:val="es-ES"/>
        </w:rPr>
        <w:t>El otro punto de equilibrio</w:t>
      </w:r>
      <w:r w:rsidR="00C4317C" w:rsidRPr="00E92997">
        <w:rPr>
          <w:rFonts w:ascii="Latin Modern Math" w:hAnsi="Latin Modern Math" w:cs="CMU Serif Roman"/>
          <w:lang w:val="es-ES"/>
        </w:rPr>
        <w:t xml:space="preserve"> se puede analizar de la siguiente manera</w:t>
      </w:r>
      <w:r w:rsidR="00677A3F" w:rsidRPr="00E92997">
        <w:rPr>
          <w:rFonts w:ascii="Latin Modern Math" w:hAnsi="Latin Modern Math" w:cs="CMU Serif Roman"/>
          <w:lang w:val="es-ES"/>
        </w:rPr>
        <w:t xml:space="preserve">. Abreviando, </w:t>
      </w:r>
      <m:oMath>
        <m:r>
          <w:rPr>
            <w:rFonts w:ascii="Latin Modern Math" w:hAnsi="Latin Modern Math" w:cs="CMU Serif Roman"/>
            <w:lang w:val="es-ES"/>
          </w:rPr>
          <m:t>d</m:t>
        </m:r>
        <m:r>
          <m:rPr>
            <m:sty m:val="p"/>
          </m:rPr>
          <w:rPr>
            <w:rFonts w:ascii="Latin Modern Math" w:hAnsi="Latin Modern Math" w:cs="CMU Serif Roman"/>
            <w:lang w:val="es-ES"/>
          </w:rPr>
          <m:t>=(</m:t>
        </m:r>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r>
          <m:rPr>
            <m:sty m:val="p"/>
          </m:rPr>
          <w:rPr>
            <w:rFonts w:ascii="Latin Modern Math" w:hAnsi="Latin Modern Math" w:cs="CMU Serif Roman"/>
            <w:lang w:val="es-ES"/>
          </w:rPr>
          <m:t>)</m:t>
        </m:r>
      </m:oMath>
    </w:p>
    <w:p w14:paraId="28DB90F4" w14:textId="7EC84062" w:rsidR="00C4317C" w:rsidRPr="00E92997" w:rsidRDefault="00325CD9" w:rsidP="005808CE">
      <w:pPr>
        <w:rPr>
          <w:rFonts w:ascii="Latin Modern Math" w:hAnsi="Latin Modern Math" w:cs="CMU Serif Roman"/>
          <w:lang w:val="es-ES"/>
        </w:rPr>
      </w:pPr>
      <m:oMathPara>
        <m:oMath>
          <m:r>
            <w:rPr>
              <w:rFonts w:ascii="Latin Modern Math" w:hAnsi="Latin Modern Math" w:cs="CMU Serif Roman"/>
              <w:lang w:val="es-ES"/>
            </w:rPr>
            <m:t>Df</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eqArr>
            </m:e>
          </m:d>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r>
                    <w:rPr>
                      <w:rFonts w:ascii="Latin Modern Math" w:hAnsi="Latin Modern Math" w:cs="CMU Serif Roman"/>
                      <w:lang w:val="es-ES"/>
                    </w:rPr>
                    <m:t>d</m:t>
                  </m:r>
                </m:e>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e>
              </m:eqArr>
              <m:r>
                <m:rPr>
                  <m:sty m:val="p"/>
                </m:rPr>
                <w:rPr>
                  <w:rFonts w:ascii="Latin Modern Math" w:hAnsi="Latin Modern Math" w:cs="CMU Serif Roman"/>
                  <w:lang w:val="es-ES"/>
                </w:rPr>
                <m:t xml:space="preserve">    </m:t>
              </m:r>
              <m:eqArr>
                <m:eqArrPr>
                  <m:ctrlPr>
                    <w:rPr>
                      <w:rFonts w:ascii="Latin Modern Math" w:hAnsi="Latin Modern Math" w:cs="CMU Serif Roman"/>
                      <w:lang w:val="es-ES"/>
                    </w:rPr>
                  </m:ctrlPr>
                </m:eqArrPr>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β</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e>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β</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r>
                    <w:rPr>
                      <w:rFonts w:ascii="Latin Modern Math" w:hAnsi="Latin Modern Math" w:cs="CMU Serif Roman"/>
                      <w:lang w:val="es-ES"/>
                    </w:rPr>
                    <m:t>d</m:t>
                  </m:r>
                </m:e>
              </m:eqArr>
            </m:e>
          </m:d>
        </m:oMath>
      </m:oMathPara>
    </w:p>
    <w:p w14:paraId="5A32502F" w14:textId="553B06F0" w:rsidR="00142C52" w:rsidRPr="00E92997" w:rsidRDefault="00142C52" w:rsidP="005808CE">
      <w:pPr>
        <w:rPr>
          <w:rFonts w:ascii="Latin Modern Math" w:hAnsi="Latin Modern Math" w:cs="CMU Serif Roman"/>
          <w:lang w:val="es-ES"/>
        </w:rPr>
      </w:pPr>
      <w:r w:rsidRPr="00E92997">
        <w:rPr>
          <w:rFonts w:ascii="Latin Modern Math" w:hAnsi="Latin Modern Math" w:cs="CMU Serif Roman"/>
          <w:lang w:val="es-ES"/>
        </w:rPr>
        <w:t xml:space="preserve">Sabiendo que los puntos de </w:t>
      </w:r>
      <w:proofErr w:type="spellStart"/>
      <w:r w:rsidRPr="00E92997">
        <w:rPr>
          <w:rFonts w:ascii="Latin Modern Math" w:hAnsi="Latin Modern Math" w:cs="CMU Serif Roman"/>
          <w:lang w:val="es-ES"/>
        </w:rPr>
        <w:t>equilibtrio</w:t>
      </w:r>
      <w:proofErr w:type="spellEnd"/>
      <w:r w:rsidRPr="00E92997">
        <w:rPr>
          <w:rFonts w:ascii="Latin Modern Math" w:hAnsi="Latin Modern Math" w:cs="CMU Serif Roman"/>
          <w:lang w:val="es-ES"/>
        </w:rPr>
        <w:t xml:space="preserve"> son</w:t>
      </w:r>
    </w:p>
    <w:p w14:paraId="611BC4B6" w14:textId="183793DA" w:rsidR="00491AF7" w:rsidRPr="00E92997" w:rsidRDefault="00AD3F25" w:rsidP="005808CE">
      <w:pPr>
        <w:rPr>
          <w:rFonts w:ascii="Latin Modern Math" w:hAnsi="Latin Modern Math" w:cs="CMU Serif Roman"/>
          <w:lang w:val="es-ES"/>
        </w:rPr>
      </w:pPr>
      <m:oMathPara>
        <m:oMath>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r>
                            <w:rPr>
                              <w:rFonts w:ascii="Latin Modern Math" w:hAnsi="Latin Modern Math" w:cs="CMU Serif Roman"/>
                              <w:lang w:val="es-ES"/>
                            </w:rPr>
                            <m:t>β</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w:rPr>
                              <w:rFonts w:ascii="Latin Modern Math" w:hAnsi="Latin Modern Math" w:cs="CMU Serif Roman"/>
                              <w:lang w:val="es-ES"/>
                            </w:rPr>
                            <m:t>β</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w:rPr>
                              <w:rFonts w:ascii="Latin Modern Math" w:hAnsi="Latin Modern Math" w:cs="CMU Serif Roman"/>
                              <w:lang w:val="es-ES"/>
                            </w:rPr>
                            <m:t>α</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r>
                            <w:rPr>
                              <w:rFonts w:ascii="Latin Modern Math" w:hAnsi="Latin Modern Math" w:cs="CMU Serif Roman"/>
                              <w:lang w:val="es-ES"/>
                            </w:rPr>
                            <m:t>α</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oMath>
      </m:oMathPara>
    </w:p>
    <w:p w14:paraId="45B8189F" w14:textId="476C6658" w:rsidR="00142C52" w:rsidRPr="00E92997" w:rsidRDefault="00142C52" w:rsidP="005808CE">
      <w:pPr>
        <w:rPr>
          <w:rFonts w:ascii="Latin Modern Math" w:hAnsi="Latin Modern Math" w:cs="CMU Serif Roman"/>
          <w:lang w:val="es-ES"/>
        </w:rPr>
      </w:pPr>
      <w:r w:rsidRPr="00E92997">
        <w:rPr>
          <w:rFonts w:ascii="Latin Modern Math" w:hAnsi="Latin Modern Math" w:cs="CMU Serif Roman"/>
          <w:lang w:val="es-ES"/>
        </w:rPr>
        <w:t>Vamos a reemplazar y simplificar cada uno de los elementos de la matriz jacobiana.</w:t>
      </w:r>
    </w:p>
    <w:p w14:paraId="086F3A35" w14:textId="56C18633" w:rsidR="00142C52" w:rsidRPr="00E92997" w:rsidRDefault="00325CD9" w:rsidP="005808CE">
      <w:pPr>
        <w:rPr>
          <w:rFonts w:ascii="Latin Modern Math" w:hAnsi="Latin Modern Math" w:cs="CMU Serif Roman"/>
          <w:lang w:val="es-ES"/>
        </w:rPr>
      </w:pP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11</m:t>
              </m:r>
            </m:sub>
          </m:sSub>
          <m:r>
            <m:rPr>
              <m:sty m:val="p"/>
            </m:rPr>
            <w:rPr>
              <w:rFonts w:ascii="Latin Modern Math" w:hAnsi="Latin Modern Math" w:cs="CMU Serif Roman"/>
              <w:lang w:val="es-ES"/>
            </w:rPr>
            <m:t>=</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r>
            <w:rPr>
              <w:rFonts w:ascii="Latin Modern Math" w:hAnsi="Latin Modern Math" w:cs="CMU Serif Roman"/>
              <w:lang w:val="es-ES"/>
            </w:rPr>
            <m:t>d</m:t>
          </m:r>
        </m:oMath>
      </m:oMathPara>
    </w:p>
    <w:p w14:paraId="75DB79A4" w14:textId="235E5710" w:rsidR="003209C7" w:rsidRPr="00E92997" w:rsidRDefault="00325CD9" w:rsidP="005808CE">
      <w:pPr>
        <w:rPr>
          <w:rFonts w:ascii="Latin Modern Math" w:hAnsi="Latin Modern Math" w:cs="CMU Serif Roman"/>
          <w:lang w:val="es-ES"/>
        </w:rPr>
      </w:pP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11</m:t>
              </m:r>
            </m:sub>
          </m:sSub>
          <m:r>
            <m:rPr>
              <m:sty m:val="p"/>
            </m:rPr>
            <w:rPr>
              <w:rFonts w:ascii="Latin Modern Math" w:hAnsi="Latin Modern Math" w:cs="CMU Serif Roman"/>
              <w:lang w:val="es-ES"/>
            </w:rPr>
            <m:t>=</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r>
                                        <w:rPr>
                                          <w:rFonts w:ascii="Latin Modern Math" w:hAnsi="Latin Modern Math" w:cs="CMU Serif Roman"/>
                                          <w:lang w:val="es-ES"/>
                                        </w:rPr>
                                        <m:t>β</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w:rPr>
                                          <w:rFonts w:ascii="Latin Modern Math" w:hAnsi="Latin Modern Math" w:cs="CMU Serif Roman"/>
                                          <w:lang w:val="es-ES"/>
                                        </w:rPr>
                                        <m:t>β</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w:rPr>
                                          <w:rFonts w:ascii="Latin Modern Math" w:hAnsi="Latin Modern Math" w:cs="CMU Serif Roman"/>
                                          <w:lang w:val="es-ES"/>
                                        </w:rPr>
                                        <m:t>α</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r>
                                        <w:rPr>
                                          <w:rFonts w:ascii="Latin Modern Math" w:hAnsi="Latin Modern Math" w:cs="CMU Serif Roman"/>
                                          <w:lang w:val="es-ES"/>
                                        </w:rPr>
                                        <m:t>α</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r>
            <w:rPr>
              <w:rFonts w:ascii="Latin Modern Math" w:hAnsi="Latin Modern Math" w:cs="CMU Serif Roman"/>
              <w:lang w:val="es-ES"/>
            </w:rPr>
            <m:t>d</m:t>
          </m:r>
        </m:oMath>
      </m:oMathPara>
    </w:p>
    <w:p w14:paraId="4CFE43E5" w14:textId="4FCEB280" w:rsidR="003209C7" w:rsidRPr="00E92997" w:rsidRDefault="003209C7" w:rsidP="005808CE">
      <w:pPr>
        <w:rPr>
          <w:rFonts w:ascii="Latin Modern Math" w:hAnsi="Latin Modern Math" w:cs="CMU Serif Roman"/>
          <w:lang w:val="es-ES"/>
        </w:rPr>
      </w:pPr>
      <w:r w:rsidRPr="00E92997">
        <w:rPr>
          <w:rFonts w:ascii="Latin Modern Math" w:hAnsi="Latin Modern Math" w:cs="CMU Serif Roman"/>
          <w:lang w:val="es-ES"/>
        </w:rPr>
        <w:t>Despejo los términos</w:t>
      </w:r>
    </w:p>
    <w:p w14:paraId="4808009F" w14:textId="16BADE77" w:rsidR="007177D7" w:rsidRPr="00E92997" w:rsidRDefault="00AD3F25" w:rsidP="005808CE">
      <w:pPr>
        <w:rPr>
          <w:rFonts w:ascii="Latin Modern Math" w:hAnsi="Latin Modern Math" w:cs="CMU Serif Roman"/>
          <w:lang w:val="es-ES"/>
        </w:rPr>
      </w:pPr>
      <m:oMathPara>
        <m:oMath>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sup>
          </m:sSubSup>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r>
                    <w:rPr>
                      <w:rFonts w:ascii="Latin Modern Math" w:hAnsi="Latin Modern Math" w:cs="CMU Serif Roman"/>
                      <w:lang w:val="es-ES"/>
                    </w:rPr>
                    <m:t>αβ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d>
                    <m:dPr>
                      <m:ctrlPr>
                        <w:rPr>
                          <w:rFonts w:ascii="Latin Modern Math" w:hAnsi="Latin Modern Math" w:cs="CMU Serif Roman"/>
                          <w:lang w:val="es-ES"/>
                        </w:rPr>
                      </m:ctrlPr>
                    </m:dPr>
                    <m:e>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w:rPr>
                      <w:rFonts w:ascii="Latin Modern Math" w:hAnsi="Latin Modern Math" w:cs="CMU Serif Roman"/>
                      <w:lang w:val="es-ES"/>
                    </w:rPr>
                    <m:t>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oMath>
      </m:oMathPara>
    </w:p>
    <w:p w14:paraId="6FA37A99" w14:textId="71576DCA" w:rsidR="0020348B" w:rsidRPr="00E92997" w:rsidRDefault="0020348B" w:rsidP="005808CE">
      <w:pPr>
        <w:rPr>
          <w:rFonts w:ascii="Latin Modern Math" w:hAnsi="Latin Modern Math" w:cs="CMU Serif Roman"/>
          <w:lang w:val="es-ES"/>
        </w:rPr>
      </w:pPr>
      <w:r w:rsidRPr="00E92997">
        <w:rPr>
          <w:rFonts w:ascii="Latin Modern Math" w:hAnsi="Latin Modern Math" w:cs="CMU Serif Roman"/>
          <w:lang w:val="es-ES"/>
        </w:rPr>
        <w:lastRenderedPageBreak/>
        <w:t>Coleccionando los exponentes, tenemos que</w:t>
      </w:r>
    </w:p>
    <w:p w14:paraId="662C4785" w14:textId="7716CB53" w:rsidR="00C60566" w:rsidRPr="00E92997" w:rsidRDefault="000B54D5" w:rsidP="00C60566">
      <w:pPr>
        <w:rPr>
          <w:rFonts w:ascii="Latin Modern Math" w:hAnsi="Latin Modern Math" w:cs="CMU Serif Roman"/>
          <w:lang w:val="es-ES"/>
        </w:rPr>
      </w:pPr>
      <w:r w:rsidRPr="00E92997">
        <w:rPr>
          <w:rFonts w:ascii="Latin Modern Math" w:hAnsi="Latin Modern Math" w:cs="CMU Serif Roman"/>
          <w:lang w:val="es-ES"/>
        </w:rPr>
        <w:t xml:space="preserve">Para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 1+</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αβ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f>
          <m:fPr>
            <m:ctrlPr>
              <w:rPr>
                <w:rFonts w:ascii="Latin Modern Math" w:hAnsi="Latin Modern Math" w:cs="CMU Serif Roman"/>
                <w:lang w:val="es-ES"/>
              </w:rPr>
            </m:ctrlPr>
          </m:fPr>
          <m:num>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=0</m:t>
        </m:r>
      </m:oMath>
      <w:r w:rsidRPr="00E92997">
        <w:rPr>
          <w:rFonts w:ascii="Latin Modern Math" w:hAnsi="Latin Modern Math" w:cs="CMU Serif Roman"/>
          <w:lang w:val="es-ES"/>
        </w:rPr>
        <w:t>;</w:t>
      </w:r>
    </w:p>
    <w:p w14:paraId="08E02EFB" w14:textId="0C3019BD" w:rsidR="00C60566" w:rsidRPr="00E92997" w:rsidRDefault="00C60566" w:rsidP="00C60566">
      <w:pPr>
        <w:rPr>
          <w:rFonts w:ascii="Latin Modern Math" w:hAnsi="Latin Modern Math" w:cs="CMU Serif Roman"/>
          <w:lang w:val="es-ES"/>
        </w:rPr>
      </w:pPr>
      <w:r w:rsidRPr="00E92997">
        <w:rPr>
          <w:rFonts w:ascii="Latin Modern Math" w:hAnsi="Latin Modern Math" w:cs="CMU Serif Roman"/>
          <w:lang w:val="es-ES"/>
        </w:rPr>
        <w:t>Para</w:t>
      </w:r>
      <w:r w:rsidR="000B54D5" w:rsidRPr="00E92997">
        <w:rPr>
          <w:rFonts w:ascii="Latin Modern Math" w:hAnsi="Latin Modern Math" w:cs="CMU Serif Roman"/>
          <w:lang w:val="es-ES"/>
        </w:rPr>
        <w:t xml:space="preserve">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 xml:space="preserve">: </m:t>
        </m:r>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d>
              <m:dPr>
                <m:ctrlPr>
                  <w:rPr>
                    <w:rFonts w:ascii="Latin Modern Math" w:hAnsi="Latin Modern Math" w:cs="CMU Serif Roman"/>
                    <w:lang w:val="es-ES"/>
                  </w:rPr>
                </m:ctrlPr>
              </m:dPr>
              <m:e>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αβ</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=0</m:t>
        </m:r>
      </m:oMath>
      <w:r w:rsidRPr="00E92997">
        <w:rPr>
          <w:rFonts w:ascii="Latin Modern Math" w:hAnsi="Latin Modern Math" w:cs="CMU Serif Roman"/>
          <w:lang w:val="es-ES"/>
        </w:rPr>
        <w:t xml:space="preserve">; </w:t>
      </w:r>
    </w:p>
    <w:p w14:paraId="38D1C60C" w14:textId="0A52353B" w:rsidR="007B2D34" w:rsidRPr="00E92997" w:rsidRDefault="007B2D34" w:rsidP="00C60566">
      <w:pPr>
        <w:rPr>
          <w:rFonts w:ascii="Latin Modern Math" w:hAnsi="Latin Modern Math" w:cs="CMU Serif Roman"/>
          <w:lang w:val="es-ES"/>
        </w:rPr>
      </w:pPr>
      <w:r w:rsidRPr="00E92997">
        <w:rPr>
          <w:rFonts w:ascii="Latin Modern Math" w:hAnsi="Latin Modern Math" w:cs="CMU Serif Roman"/>
          <w:lang w:val="es-ES"/>
        </w:rPr>
        <w:t xml:space="preserve">Para </w:t>
      </w:r>
      <m:oMath>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p>
    <w:p w14:paraId="1C123423" w14:textId="626CC780" w:rsidR="00453D4E" w:rsidRPr="00E92997" w:rsidRDefault="00453D4E" w:rsidP="00C60566">
      <w:pPr>
        <w:rPr>
          <w:rFonts w:ascii="Latin Modern Math" w:hAnsi="Latin Modern Math" w:cs="CMU Serif Roman"/>
          <w:lang w:val="es-ES"/>
        </w:rPr>
      </w:pPr>
      <w:r w:rsidRPr="00E92997">
        <w:rPr>
          <w:rFonts w:ascii="Latin Modern Math" w:hAnsi="Latin Modern Math" w:cs="CMU Serif Roman"/>
          <w:lang w:val="es-ES"/>
        </w:rPr>
        <w:t xml:space="preserve">Entonces </w:t>
      </w:r>
    </w:p>
    <w:p w14:paraId="3FCCEDF8" w14:textId="482EC688" w:rsidR="000B54D5" w:rsidRPr="00E92997" w:rsidRDefault="00325CD9" w:rsidP="005808CE">
      <w:pPr>
        <w:rPr>
          <w:rFonts w:ascii="Latin Modern Math" w:hAnsi="Latin Modern Math" w:cs="CMU Serif Roman"/>
          <w:lang w:val="es-ES"/>
        </w:rPr>
      </w:pP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11</m:t>
              </m:r>
            </m:sub>
          </m:sSub>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r>
            <w:rPr>
              <w:rFonts w:ascii="Latin Modern Math" w:hAnsi="Latin Modern Math" w:cs="CMU Serif Roman"/>
              <w:lang w:val="es-ES"/>
            </w:rPr>
            <m:t>d</m:t>
          </m:r>
        </m:oMath>
      </m:oMathPara>
    </w:p>
    <w:p w14:paraId="2359817D" w14:textId="5230CE2C" w:rsidR="00453D4E" w:rsidRPr="00E92997" w:rsidRDefault="00706795" w:rsidP="005808CE">
      <w:pPr>
        <w:rPr>
          <w:rFonts w:ascii="Latin Modern Math" w:hAnsi="Latin Modern Math" w:cs="CMU Serif Roman"/>
          <w:lang w:val="es-ES"/>
        </w:rPr>
      </w:pPr>
      <w:r w:rsidRPr="00E92997">
        <w:rPr>
          <w:rFonts w:ascii="Latin Modern Math" w:hAnsi="Latin Modern Math" w:cs="CMU Serif Roman"/>
          <w:lang w:val="es-ES"/>
        </w:rPr>
        <w:t>Para el siguiente elemento</w:t>
      </w:r>
      <w:r w:rsidR="00453D4E" w:rsidRPr="00E92997">
        <w:rPr>
          <w:rFonts w:ascii="Latin Modern Math" w:hAnsi="Latin Modern Math" w:cs="CMU Serif Roman"/>
          <w:lang w:val="es-ES"/>
        </w:rPr>
        <w:t xml:space="preserve">, </w:t>
      </w:r>
      <w:r w:rsidR="00453D4E" w:rsidRPr="00E92997">
        <w:rPr>
          <w:rFonts w:ascii="Latin Modern Math" w:hAnsi="Latin Modern Math" w:cs="CMU Serif Roman"/>
          <w:lang w:val="es-ES"/>
        </w:rPr>
        <w:br/>
      </w: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12</m:t>
              </m:r>
            </m:sub>
          </m:sSub>
          <m:r>
            <m:rPr>
              <m:sty m:val="p"/>
            </m:rPr>
            <w:rPr>
              <w:rFonts w:ascii="Latin Modern Math" w:hAnsi="Latin Modern Math" w:cs="CMU Serif Roman"/>
              <w:lang w:val="es-ES"/>
            </w:rPr>
            <m:t>=</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r>
                                        <w:rPr>
                                          <w:rFonts w:ascii="Latin Modern Math" w:hAnsi="Latin Modern Math" w:cs="CMU Serif Roman"/>
                                          <w:lang w:val="es-ES"/>
                                        </w:rPr>
                                        <m:t>β</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w:rPr>
                                          <w:rFonts w:ascii="Latin Modern Math" w:hAnsi="Latin Modern Math" w:cs="CMU Serif Roman"/>
                                          <w:lang w:val="es-ES"/>
                                        </w:rPr>
                                        <m:t>β</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α</m:t>
                  </m:r>
                </m:sup>
              </m:sSup>
              <m:r>
                <w:rPr>
                  <w:rFonts w:ascii="Latin Modern Math" w:hAnsi="Latin Modern Math" w:cs="CMU Serif Roman"/>
                  <w:lang w:val="es-ES"/>
                </w:rPr>
                <m:t>β</m:t>
              </m:r>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w:rPr>
                                          <w:rFonts w:ascii="Latin Modern Math" w:hAnsi="Latin Modern Math" w:cs="CMU Serif Roman"/>
                                          <w:lang w:val="es-ES"/>
                                        </w:rPr>
                                        <m:t>α</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r>
                                        <w:rPr>
                                          <w:rFonts w:ascii="Latin Modern Math" w:hAnsi="Latin Modern Math" w:cs="CMU Serif Roman"/>
                                          <w:lang w:val="es-ES"/>
                                        </w:rPr>
                                        <m:t>α</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oMath>
      </m:oMathPara>
    </w:p>
    <w:p w14:paraId="219CD861" w14:textId="10606CC7" w:rsidR="006B4B43" w:rsidRPr="00E92997" w:rsidRDefault="00325CD9" w:rsidP="006B4B43">
      <w:pPr>
        <w:rPr>
          <w:rFonts w:ascii="Latin Modern Math" w:hAnsi="Latin Modern Math" w:cs="CMU Serif Roman"/>
          <w:lang w:val="es-ES"/>
        </w:rPr>
      </w:pPr>
      <m:oMathPara>
        <m:oMath>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sup>
          </m:sSubSup>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oMath>
      </m:oMathPara>
    </w:p>
    <w:p w14:paraId="69E83C10" w14:textId="2C6B168B" w:rsidR="00C07CD8" w:rsidRPr="00E92997" w:rsidRDefault="00C07CD8" w:rsidP="00C07CD8">
      <w:pPr>
        <w:rPr>
          <w:rFonts w:ascii="Latin Modern Math" w:hAnsi="Latin Modern Math" w:cs="CMU Serif Roman"/>
          <w:lang w:val="es-ES"/>
        </w:rPr>
      </w:pPr>
      <w:r w:rsidRPr="00E92997">
        <w:rPr>
          <w:rFonts w:ascii="Latin Modern Math" w:hAnsi="Latin Modern Math" w:cs="CMU Serif Roman"/>
          <w:lang w:val="es-ES"/>
        </w:rPr>
        <w:t xml:space="preserve">Para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 xml:space="preserve">:1+ </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p>
    <w:p w14:paraId="0D552C06" w14:textId="7870F8F2" w:rsidR="00C07CD8" w:rsidRPr="00E92997" w:rsidRDefault="00C07CD8" w:rsidP="00C07CD8">
      <w:pPr>
        <w:rPr>
          <w:rFonts w:ascii="Latin Modern Math" w:hAnsi="Latin Modern Math" w:cs="CMU Serif Roman"/>
          <w:lang w:val="es-ES"/>
        </w:rPr>
      </w:pPr>
      <w:r w:rsidRPr="00E92997">
        <w:rPr>
          <w:rFonts w:ascii="Latin Modern Math" w:hAnsi="Latin Modern Math" w:cs="CMU Serif Roman"/>
          <w:lang w:val="es-ES"/>
        </w:rPr>
        <w:t xml:space="preserve">Para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 xml:space="preserve">: </m:t>
        </m:r>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r w:rsidRPr="00E92997">
        <w:rPr>
          <w:rFonts w:ascii="Latin Modern Math" w:hAnsi="Latin Modern Math" w:cs="CMU Serif Roman"/>
          <w:lang w:val="es-ES"/>
        </w:rPr>
        <w:t xml:space="preserve">; </w:t>
      </w:r>
    </w:p>
    <w:p w14:paraId="17869F79" w14:textId="2316D2CA" w:rsidR="00C07CD8" w:rsidRPr="00E92997" w:rsidRDefault="00C07CD8" w:rsidP="00C07CD8">
      <w:pPr>
        <w:rPr>
          <w:rFonts w:ascii="Latin Modern Math" w:hAnsi="Latin Modern Math" w:cs="CMU Serif Roman"/>
          <w:lang w:val="es-ES"/>
        </w:rPr>
      </w:pPr>
      <w:r w:rsidRPr="00E92997">
        <w:rPr>
          <w:rFonts w:ascii="Latin Modern Math" w:hAnsi="Latin Modern Math" w:cs="CMU Serif Roman"/>
          <w:lang w:val="es-ES"/>
        </w:rPr>
        <w:t xml:space="preserve">Para </w:t>
      </w:r>
      <m:oMath>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p>
    <w:p w14:paraId="67D613B2" w14:textId="04560B54" w:rsidR="00706795" w:rsidRPr="00E92997" w:rsidRDefault="00325CD9" w:rsidP="00706795">
      <w:pPr>
        <w:rPr>
          <w:rFonts w:ascii="Latin Modern Math" w:hAnsi="Latin Modern Math" w:cs="CMU Serif Roman"/>
          <w:lang w:val="es-ES"/>
        </w:rPr>
      </w:pP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12</m:t>
              </m:r>
            </m:sub>
          </m:sSub>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dβ</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num>
            <m:den>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den>
          </m:f>
        </m:oMath>
      </m:oMathPara>
    </w:p>
    <w:p w14:paraId="5BD59E90" w14:textId="7532959A" w:rsidR="00300F7C" w:rsidRPr="00E92997" w:rsidRDefault="00300F7C" w:rsidP="00300F7C">
      <w:pPr>
        <w:rPr>
          <w:rFonts w:ascii="Latin Modern Math" w:hAnsi="Latin Modern Math" w:cs="CMU Serif Roman"/>
          <w:lang w:val="es-ES"/>
        </w:rPr>
      </w:pPr>
      <w:r w:rsidRPr="00E92997">
        <w:rPr>
          <w:rFonts w:ascii="Latin Modern Math" w:hAnsi="Latin Modern Math" w:cs="CMU Serif Roman"/>
          <w:lang w:val="es-ES"/>
        </w:rPr>
        <w:t xml:space="preserve">Para el siguiente elemento, </w:t>
      </w:r>
      <w:r w:rsidRPr="00E92997">
        <w:rPr>
          <w:rFonts w:ascii="Latin Modern Math" w:hAnsi="Latin Modern Math" w:cs="CMU Serif Roman"/>
          <w:lang w:val="es-ES"/>
        </w:rPr>
        <w:br/>
      </w: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21</m:t>
              </m:r>
            </m:sub>
          </m:sSub>
          <m:r>
            <m:rPr>
              <m:sty m:val="p"/>
            </m:rPr>
            <w:rPr>
              <w:rFonts w:ascii="Latin Modern Math" w:hAnsi="Latin Modern Math" w:cs="CMU Serif Roman"/>
              <w:lang w:val="es-ES"/>
            </w:rPr>
            <m:t>=</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r>
                                        <w:rPr>
                                          <w:rFonts w:ascii="Latin Modern Math" w:hAnsi="Latin Modern Math" w:cs="CMU Serif Roman"/>
                                          <w:lang w:val="es-ES"/>
                                        </w:rPr>
                                        <m:t>β</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w:rPr>
                                          <w:rFonts w:ascii="Latin Modern Math" w:hAnsi="Latin Modern Math" w:cs="CMU Serif Roman"/>
                                          <w:lang w:val="es-ES"/>
                                        </w:rPr>
                                        <m:t>β</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w:rPr>
                                          <w:rFonts w:ascii="Latin Modern Math" w:hAnsi="Latin Modern Math" w:cs="CMU Serif Roman"/>
                                          <w:lang w:val="es-ES"/>
                                        </w:rPr>
                                        <m:t>α</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r>
                                        <w:rPr>
                                          <w:rFonts w:ascii="Latin Modern Math" w:hAnsi="Latin Modern Math" w:cs="CMU Serif Roman"/>
                                          <w:lang w:val="es-ES"/>
                                        </w:rPr>
                                        <m:t>α</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oMath>
      </m:oMathPara>
    </w:p>
    <w:p w14:paraId="78D6FBEE" w14:textId="102DA443" w:rsidR="0098378D" w:rsidRPr="00E92997" w:rsidRDefault="00AD3F25" w:rsidP="0098378D">
      <w:pPr>
        <w:rPr>
          <w:rFonts w:ascii="Latin Modern Math" w:hAnsi="Latin Modern Math" w:cs="CMU Serif Roman"/>
          <w:lang w:val="es-ES"/>
        </w:rPr>
      </w:pPr>
      <m:oMathPara>
        <m:oMath>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sup>
          </m:sSubSup>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r>
                    <w:rPr>
                      <w:rFonts w:ascii="Latin Modern Math" w:hAnsi="Latin Modern Math" w:cs="CMU Serif Roman"/>
                      <w:lang w:val="es-ES"/>
                    </w:rPr>
                    <m:t>αβ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d>
                    <m:dPr>
                      <m:ctrlPr>
                        <w:rPr>
                          <w:rFonts w:ascii="Latin Modern Math" w:hAnsi="Latin Modern Math" w:cs="CMU Serif Roman"/>
                          <w:lang w:val="es-ES"/>
                        </w:rPr>
                      </m:ctrlPr>
                    </m:dPr>
                    <m:e>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w:rPr>
                      <w:rFonts w:ascii="Latin Modern Math" w:hAnsi="Latin Modern Math" w:cs="CMU Serif Roman"/>
                      <w:lang w:val="es-ES"/>
                    </w:rPr>
                    <m:t>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oMath>
      </m:oMathPara>
    </w:p>
    <w:p w14:paraId="28CD6C91" w14:textId="37DD1A59" w:rsidR="00554839" w:rsidRPr="00E92997" w:rsidRDefault="00554839" w:rsidP="00554839">
      <w:pPr>
        <w:rPr>
          <w:rFonts w:ascii="Latin Modern Math" w:hAnsi="Latin Modern Math" w:cs="CMU Serif Roman"/>
          <w:lang w:val="es-ES"/>
        </w:rPr>
      </w:pPr>
      <w:r w:rsidRPr="00E92997">
        <w:rPr>
          <w:rFonts w:ascii="Latin Modern Math" w:hAnsi="Latin Modern Math" w:cs="CMU Serif Roman"/>
          <w:lang w:val="es-ES"/>
        </w:rPr>
        <w:t xml:space="preserve">Para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 xml:space="preserve">: </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αβ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r w:rsidRPr="00E92997">
        <w:rPr>
          <w:rFonts w:ascii="Latin Modern Math" w:hAnsi="Latin Modern Math" w:cs="CMU Serif Roman"/>
          <w:lang w:val="es-ES"/>
        </w:rPr>
        <w:t>;</w:t>
      </w:r>
    </w:p>
    <w:p w14:paraId="6BCAB949" w14:textId="28F148BB" w:rsidR="00554839" w:rsidRPr="00E92997" w:rsidRDefault="00554839" w:rsidP="00554839">
      <w:pPr>
        <w:rPr>
          <w:rFonts w:ascii="Latin Modern Math" w:hAnsi="Latin Modern Math" w:cs="CMU Serif Roman"/>
          <w:lang w:val="es-ES"/>
        </w:rPr>
      </w:pPr>
      <w:r w:rsidRPr="00E92997">
        <w:rPr>
          <w:rFonts w:ascii="Latin Modern Math" w:hAnsi="Latin Modern Math" w:cs="CMU Serif Roman"/>
          <w:lang w:val="es-ES"/>
        </w:rPr>
        <w:t xml:space="preserve">Para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 xml:space="preserve">:1+ </m:t>
        </m:r>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d>
              <m:dPr>
                <m:ctrlPr>
                  <w:rPr>
                    <w:rFonts w:ascii="Latin Modern Math" w:hAnsi="Latin Modern Math" w:cs="CMU Serif Roman"/>
                    <w:lang w:val="es-ES"/>
                  </w:rPr>
                </m:ctrlPr>
              </m:dPr>
              <m:e>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f>
          <m:fPr>
            <m:ctrlPr>
              <w:rPr>
                <w:rFonts w:ascii="Latin Modern Math" w:hAnsi="Latin Modern Math" w:cs="CMU Serif Roman"/>
                <w:lang w:val="es-ES"/>
              </w:rPr>
            </m:ctrlPr>
          </m:fPr>
          <m:num>
            <m:r>
              <w:rPr>
                <w:rFonts w:ascii="Latin Modern Math" w:hAnsi="Latin Modern Math" w:cs="CMU Serif Roman"/>
                <w:lang w:val="es-ES"/>
              </w:rPr>
              <m:t>αβ</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r w:rsidRPr="00E92997">
        <w:rPr>
          <w:rFonts w:ascii="Latin Modern Math" w:hAnsi="Latin Modern Math" w:cs="CMU Serif Roman"/>
          <w:lang w:val="es-ES"/>
        </w:rPr>
        <w:t xml:space="preserve">; </w:t>
      </w:r>
    </w:p>
    <w:p w14:paraId="5B3311B7" w14:textId="3748A8EA" w:rsidR="00554839" w:rsidRPr="00E92997" w:rsidRDefault="00554839" w:rsidP="00554839">
      <w:pPr>
        <w:rPr>
          <w:rFonts w:ascii="Latin Modern Math" w:hAnsi="Latin Modern Math" w:cs="CMU Serif Roman"/>
          <w:lang w:val="es-ES"/>
        </w:rPr>
      </w:pPr>
      <w:r w:rsidRPr="00E92997">
        <w:rPr>
          <w:rFonts w:ascii="Latin Modern Math" w:hAnsi="Latin Modern Math" w:cs="CMU Serif Roman"/>
          <w:lang w:val="es-ES"/>
        </w:rPr>
        <w:t xml:space="preserve">Para </w:t>
      </w:r>
      <m:oMath>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β</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p>
    <w:p w14:paraId="5B2AB568" w14:textId="58319A2D" w:rsidR="00300F7C" w:rsidRPr="00E92997" w:rsidRDefault="00325CD9" w:rsidP="00300F7C">
      <w:pPr>
        <w:rPr>
          <w:rFonts w:ascii="Latin Modern Math" w:hAnsi="Latin Modern Math" w:cs="CMU Serif Roman"/>
          <w:lang w:val="es-ES"/>
        </w:rPr>
      </w:pP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21</m:t>
              </m:r>
            </m:sub>
          </m:sSub>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dα</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num>
            <m:den>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den>
          </m:f>
        </m:oMath>
      </m:oMathPara>
    </w:p>
    <w:p w14:paraId="7CCD5167" w14:textId="06209B6F" w:rsidR="000B1242" w:rsidRPr="00E92997" w:rsidRDefault="000B1242" w:rsidP="000B1242">
      <w:pPr>
        <w:rPr>
          <w:rFonts w:ascii="Latin Modern Math" w:hAnsi="Latin Modern Math" w:cs="CMU Serif Roman"/>
          <w:lang w:val="es-ES"/>
        </w:rPr>
      </w:pPr>
      <w:r w:rsidRPr="00E92997">
        <w:rPr>
          <w:rFonts w:ascii="Latin Modern Math" w:hAnsi="Latin Modern Math" w:cs="CMU Serif Roman"/>
          <w:lang w:val="es-ES"/>
        </w:rPr>
        <w:t xml:space="preserve">Para el siguiente elemento, </w:t>
      </w:r>
      <w:r w:rsidRPr="00E92997">
        <w:rPr>
          <w:rFonts w:ascii="Latin Modern Math" w:hAnsi="Latin Modern Math" w:cs="CMU Serif Roman"/>
          <w:lang w:val="es-ES"/>
        </w:rPr>
        <w:br/>
      </w:r>
      <m:oMathPara>
        <m:oMath>
          <m:r>
            <w:rPr>
              <w:rFonts w:ascii="Latin Modern Math" w:hAnsi="Latin Modern Math" w:cs="CMU Serif Roman"/>
              <w:lang w:val="es-ES"/>
            </w:rPr>
            <w:lastRenderedPageBreak/>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22</m:t>
              </m:r>
            </m:sub>
          </m:sSub>
          <m:r>
            <m:rPr>
              <m:sty m:val="p"/>
            </m:rPr>
            <w:rPr>
              <w:rFonts w:ascii="Latin Modern Math" w:hAnsi="Latin Modern Math" w:cs="CMU Serif Roman"/>
              <w:lang w:val="es-ES"/>
            </w:rPr>
            <m:t>=</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m:rPr>
                                          <m:sty m:val="p"/>
                                        </m:rPr>
                                        <w:rPr>
                                          <w:rFonts w:ascii="Latin Modern Math" w:hAnsi="Latin Modern Math" w:cs="CMU Serif Roman"/>
                                          <w:lang w:val="es-ES"/>
                                        </w:rPr>
                                        <m:t>1-</m:t>
                                      </m:r>
                                      <m:r>
                                        <w:rPr>
                                          <w:rFonts w:ascii="Latin Modern Math" w:hAnsi="Latin Modern Math" w:cs="CMU Serif Roman"/>
                                          <w:lang w:val="es-ES"/>
                                        </w:rPr>
                                        <m:t>β</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w:rPr>
                                          <w:rFonts w:ascii="Latin Modern Math" w:hAnsi="Latin Modern Math" w:cs="CMU Serif Roman"/>
                                          <w:lang w:val="es-ES"/>
                                        </w:rPr>
                                        <m:t>β</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α</m:t>
                  </m:r>
                </m:sup>
              </m:sSup>
              <m:r>
                <w:rPr>
                  <w:rFonts w:ascii="Latin Modern Math" w:hAnsi="Latin Modern Math" w:cs="CMU Serif Roman"/>
                  <w:lang w:val="es-ES"/>
                </w:rPr>
                <m:t>β</m:t>
              </m:r>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r>
                                        <w:rPr>
                                          <w:rFonts w:ascii="Latin Modern Math" w:hAnsi="Latin Modern Math" w:cs="CMU Serif Roman"/>
                                          <w:lang w:val="es-ES"/>
                                        </w:rPr>
                                        <m:t>α</m:t>
                                      </m:r>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r>
                                        <w:rPr>
                                          <w:rFonts w:ascii="Latin Modern Math" w:hAnsi="Latin Modern Math" w:cs="CMU Serif Roman"/>
                                          <w:lang w:val="es-ES"/>
                                        </w:rPr>
                                        <m:t>α</m:t>
                                      </m:r>
                                    </m:sup>
                                  </m:sSubSup>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e>
                  </m:d>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r>
            <w:rPr>
              <w:rFonts w:ascii="Latin Modern Math" w:hAnsi="Latin Modern Math" w:cs="CMU Serif Roman"/>
              <w:lang w:val="es-ES"/>
            </w:rPr>
            <m:t>d</m:t>
          </m:r>
        </m:oMath>
      </m:oMathPara>
    </w:p>
    <w:p w14:paraId="6BB8CE75" w14:textId="25C28227" w:rsidR="000B1242" w:rsidRPr="00E92997" w:rsidRDefault="00325CD9" w:rsidP="000B1242">
      <w:pPr>
        <w:rPr>
          <w:rFonts w:ascii="Latin Modern Math" w:hAnsi="Latin Modern Math" w:cs="CMU Serif Roman"/>
          <w:lang w:val="es-ES"/>
        </w:rPr>
      </w:pPr>
      <m:oMathPara>
        <m:oMath>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r>
                <m:rPr>
                  <m:sty m:val="p"/>
                </m:rPr>
                <w:rPr>
                  <w:rFonts w:ascii="Latin Modern Math" w:hAnsi="Latin Modern Math" w:cs="CMU Serif Roman"/>
                  <w:lang w:val="es-ES"/>
                </w:rPr>
                <m:t>1</m:t>
              </m:r>
            </m:sup>
          </m:sSubSup>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k</m:t>
              </m:r>
            </m:sub>
            <m:sup>
              <m:f>
                <m:fPr>
                  <m:ctrlPr>
                    <w:rPr>
                      <w:rFonts w:ascii="Latin Modern Math" w:hAnsi="Latin Modern Math" w:cs="CMU Serif Roman"/>
                      <w:lang w:val="es-ES"/>
                    </w:rPr>
                  </m:ctrlPr>
                </m:fPr>
                <m:num>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bSup>
            <m:sSubSupPr>
              <m:ctrlPr>
                <w:rPr>
                  <w:rFonts w:ascii="Latin Modern Math" w:hAnsi="Latin Modern Math" w:cs="CMU Serif Roman"/>
                  <w:lang w:val="es-ES"/>
                </w:rPr>
              </m:ctrlPr>
            </m:sSubSupPr>
            <m:e>
              <m:r>
                <w:rPr>
                  <w:rFonts w:ascii="Latin Modern Math" w:hAnsi="Latin Modern Math" w:cs="CMU Serif Roman"/>
                  <w:lang w:val="es-ES"/>
                </w:rPr>
                <m:t>s</m:t>
              </m:r>
            </m:e>
            <m:sub>
              <m:r>
                <w:rPr>
                  <w:rFonts w:ascii="Latin Modern Math" w:hAnsi="Latin Modern Math" w:cs="CMU Serif Roman"/>
                  <w:lang w:val="es-ES"/>
                </w:rPr>
                <m:t>h</m:t>
              </m:r>
            </m:sub>
            <m:sup>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b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ctrlPr>
                    <w:rPr>
                      <w:rFonts w:ascii="Latin Modern Math" w:hAnsi="Latin Modern Math" w:cs="CMU Serif Roman"/>
                      <w:lang w:val="es-ES"/>
                    </w:rPr>
                  </m:ctrlPr>
                </m:dPr>
                <m:e>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e>
              </m:d>
            </m:e>
            <m:sup>
              <m:f>
                <m:fPr>
                  <m:ctrlPr>
                    <w:rPr>
                      <w:rFonts w:ascii="Latin Modern Math" w:hAnsi="Latin Modern Math" w:cs="CMU Serif Roman"/>
                      <w:lang w:val="es-ES"/>
                    </w:rPr>
                  </m:ctrlPr>
                </m:fPr>
                <m:num>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sup>
          </m:sSup>
        </m:oMath>
      </m:oMathPara>
    </w:p>
    <w:p w14:paraId="3A5FE005" w14:textId="1CA0C41A" w:rsidR="00244680" w:rsidRPr="00E92997" w:rsidRDefault="00244680" w:rsidP="00244680">
      <w:pPr>
        <w:rPr>
          <w:rFonts w:ascii="Latin Modern Math" w:hAnsi="Latin Modern Math" w:cs="CMU Serif Roman"/>
          <w:lang w:val="es-ES"/>
        </w:rPr>
      </w:pPr>
      <w:r w:rsidRPr="00E92997">
        <w:rPr>
          <w:rFonts w:ascii="Latin Modern Math" w:hAnsi="Latin Modern Math" w:cs="CMU Serif Roman"/>
          <w:lang w:val="es-ES"/>
        </w:rPr>
        <w:t xml:space="preserve">Para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β</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=0</m:t>
        </m:r>
      </m:oMath>
    </w:p>
    <w:p w14:paraId="0B21ECEC" w14:textId="2F6C7BE8" w:rsidR="00244680" w:rsidRPr="00E92997" w:rsidRDefault="00244680" w:rsidP="00244680">
      <w:pPr>
        <w:rPr>
          <w:rFonts w:ascii="Latin Modern Math" w:hAnsi="Latin Modern Math" w:cs="CMU Serif Roman"/>
          <w:lang w:val="es-ES"/>
        </w:rPr>
      </w:pPr>
      <w:r w:rsidRPr="00E92997">
        <w:rPr>
          <w:rFonts w:ascii="Latin Modern Math" w:hAnsi="Latin Modern Math" w:cs="CMU Serif Roman"/>
          <w:lang w:val="es-ES"/>
        </w:rPr>
        <w:t xml:space="preserve">Para </w:t>
      </w:r>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 1+</m:t>
        </m:r>
        <m:f>
          <m:fPr>
            <m:ctrlPr>
              <w:rPr>
                <w:rFonts w:ascii="Latin Modern Math" w:hAnsi="Latin Modern Math" w:cs="CMU Serif Roman"/>
                <w:lang w:val="es-ES"/>
              </w:rPr>
            </m:ctrlPr>
          </m:fPr>
          <m:num>
            <m:r>
              <w:rPr>
                <w:rFonts w:ascii="Latin Modern Math" w:hAnsi="Latin Modern Math" w:cs="CMU Serif Roman"/>
                <w:lang w:val="es-ES"/>
              </w:rPr>
              <m:t>β</m:t>
            </m:r>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m:rPr>
                    <m:sty m:val="p"/>
                  </m:rPr>
                  <w:rPr>
                    <w:rFonts w:ascii="Latin Modern Math" w:hAnsi="Latin Modern Math" w:cs="CMU Serif Roman"/>
                    <w:lang w:val="es-ES"/>
                  </w:rPr>
                  <m:t>1-</m:t>
                </m:r>
                <m:r>
                  <w:rPr>
                    <w:rFonts w:ascii="Latin Modern Math" w:hAnsi="Latin Modern Math" w:cs="CMU Serif Roman"/>
                    <w:lang w:val="es-ES"/>
                  </w:rPr>
                  <m:t>α</m:t>
                </m:r>
              </m:e>
            </m:d>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f>
          <m:fPr>
            <m:ctrlPr>
              <w:rPr>
                <w:rFonts w:ascii="Latin Modern Math" w:hAnsi="Latin Modern Math" w:cs="CMU Serif Roman"/>
                <w:lang w:val="es-ES"/>
              </w:rPr>
            </m:ctrlPr>
          </m:fPr>
          <m:num>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=0</m:t>
        </m:r>
      </m:oMath>
      <w:r w:rsidRPr="00E92997">
        <w:rPr>
          <w:rFonts w:ascii="Latin Modern Math" w:hAnsi="Latin Modern Math" w:cs="CMU Serif Roman"/>
          <w:lang w:val="es-ES"/>
        </w:rPr>
        <w:t xml:space="preserve">; </w:t>
      </w:r>
    </w:p>
    <w:p w14:paraId="2F8AC9B1" w14:textId="7D2F94EF" w:rsidR="00244680" w:rsidRPr="00E92997" w:rsidRDefault="00244680" w:rsidP="00244680">
      <w:pPr>
        <w:rPr>
          <w:rFonts w:ascii="Latin Modern Math" w:hAnsi="Latin Modern Math" w:cs="CMU Serif Roman"/>
          <w:lang w:val="es-ES"/>
        </w:rPr>
      </w:pPr>
      <w:r w:rsidRPr="00E92997">
        <w:rPr>
          <w:rFonts w:ascii="Latin Modern Math" w:hAnsi="Latin Modern Math" w:cs="CMU Serif Roman"/>
          <w:lang w:val="es-ES"/>
        </w:rPr>
        <w:t xml:space="preserve">Para </w:t>
      </w:r>
      <m:oMath>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w:rPr>
                <w:rFonts w:ascii="Latin Modern Math" w:hAnsi="Latin Modern Math" w:cs="CMU Serif Roman"/>
                <w:lang w:val="es-ES"/>
              </w:rPr>
              <m:t>d</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d>
              <m:dPr>
                <m:ctrlPr>
                  <w:rPr>
                    <w:rFonts w:ascii="Latin Modern Math" w:hAnsi="Latin Modern Math" w:cs="CMU Serif Roman"/>
                    <w:lang w:val="es-ES"/>
                  </w:rPr>
                </m:ctrlPr>
              </m:dPr>
              <m:e>
                <m:r>
                  <w:rPr>
                    <w:rFonts w:ascii="Latin Modern Math" w:hAnsi="Latin Modern Math" w:cs="CMU Serif Roman"/>
                    <w:lang w:val="es-ES"/>
                  </w:rPr>
                  <m:t>α</m:t>
                </m:r>
              </m:e>
            </m:d>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β</m:t>
            </m:r>
            <m:r>
              <m:rPr>
                <m:sty m:val="p"/>
              </m:rPr>
              <w:rPr>
                <w:rFonts w:ascii="Latin Modern Math" w:hAnsi="Latin Modern Math" w:cs="CMU Serif Roman"/>
                <w:lang w:val="es-ES"/>
              </w:rPr>
              <m:t>-1</m:t>
            </m:r>
          </m:num>
          <m:den>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den>
        </m:f>
        <m:r>
          <m:rPr>
            <m:sty m:val="p"/>
          </m:rPr>
          <w:rPr>
            <w:rFonts w:ascii="Latin Modern Math" w:hAnsi="Latin Modern Math" w:cs="CMU Serif Roman"/>
            <w:lang w:val="es-ES"/>
          </w:rPr>
          <m:t>=-1</m:t>
        </m:r>
      </m:oMath>
    </w:p>
    <w:p w14:paraId="47EBCEA8" w14:textId="6EDB6C0F" w:rsidR="000B1242" w:rsidRPr="00E92997" w:rsidRDefault="00325CD9" w:rsidP="000B1242">
      <w:pPr>
        <w:rPr>
          <w:rFonts w:ascii="Latin Modern Math" w:hAnsi="Latin Modern Math" w:cs="CMU Serif Roman"/>
          <w:lang w:val="es-ES"/>
        </w:rPr>
      </w:pPr>
      <m:oMathPara>
        <m:oMath>
          <m:r>
            <w:rPr>
              <w:rFonts w:ascii="Latin Modern Math" w:hAnsi="Latin Modern Math" w:cs="CMU Serif Roman"/>
              <w:lang w:val="es-ES"/>
            </w:rPr>
            <m:t>D</m:t>
          </m:r>
          <m:sSub>
            <m:sSubPr>
              <m:ctrlPr>
                <w:rPr>
                  <w:rFonts w:ascii="Latin Modern Math" w:hAnsi="Latin Modern Math" w:cs="CMU Serif Roman"/>
                  <w:lang w:val="es-ES"/>
                </w:rPr>
              </m:ctrlPr>
            </m:sSubPr>
            <m:e>
              <m:r>
                <w:rPr>
                  <w:rFonts w:ascii="Latin Modern Math" w:hAnsi="Latin Modern Math" w:cs="CMU Serif Roman"/>
                  <w:lang w:val="es-ES"/>
                </w:rPr>
                <m:t>f</m:t>
              </m:r>
            </m:e>
            <m:sub>
              <m:r>
                <m:rPr>
                  <m:sty m:val="p"/>
                </m:rPr>
                <w:rPr>
                  <w:rFonts w:ascii="Latin Modern Math" w:hAnsi="Latin Modern Math" w:cs="CMU Serif Roman"/>
                  <w:lang w:val="es-ES"/>
                </w:rPr>
                <m:t>22</m:t>
              </m:r>
            </m:sub>
          </m:sSub>
          <m:r>
            <m:rPr>
              <m:sty m:val="p"/>
            </m:rPr>
            <w:rPr>
              <w:rFonts w:ascii="Latin Modern Math" w:hAnsi="Latin Modern Math" w:cs="CMU Serif Roman"/>
              <w:lang w:val="es-ES"/>
            </w:rPr>
            <m:t>=</m:t>
          </m:r>
          <m:r>
            <w:rPr>
              <w:rFonts w:ascii="Latin Modern Math" w:hAnsi="Latin Modern Math" w:cs="CMU Serif Roman"/>
              <w:lang w:val="es-ES"/>
            </w:rPr>
            <m:t>βd</m:t>
          </m:r>
          <m:r>
            <m:rPr>
              <m:sty m:val="p"/>
            </m:rPr>
            <w:rPr>
              <w:rFonts w:ascii="Latin Modern Math" w:hAnsi="Latin Modern Math" w:cs="CMU Serif Roman"/>
              <w:lang w:val="es-ES"/>
            </w:rPr>
            <m:t>-</m:t>
          </m:r>
          <m:r>
            <w:rPr>
              <w:rFonts w:ascii="Latin Modern Math" w:hAnsi="Latin Modern Math" w:cs="CMU Serif Roman"/>
              <w:lang w:val="es-ES"/>
            </w:rPr>
            <m:t>d</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r>
            <w:rPr>
              <w:rFonts w:ascii="Latin Modern Math" w:hAnsi="Latin Modern Math" w:cs="CMU Serif Roman"/>
              <w:lang w:val="es-ES"/>
            </w:rPr>
            <m:t>d</m:t>
          </m:r>
        </m:oMath>
      </m:oMathPara>
    </w:p>
    <w:p w14:paraId="353FBE66" w14:textId="7143A40F" w:rsidR="00300F7C" w:rsidRPr="00E92997" w:rsidRDefault="00024A01" w:rsidP="00706795">
      <w:pPr>
        <w:rPr>
          <w:rFonts w:ascii="Latin Modern Math" w:hAnsi="Latin Modern Math" w:cs="CMU Serif Roman"/>
          <w:lang w:val="es-ES"/>
        </w:rPr>
      </w:pPr>
      <w:r w:rsidRPr="00E92997">
        <w:rPr>
          <w:rFonts w:ascii="Latin Modern Math" w:hAnsi="Latin Modern Math" w:cs="CMU Serif Roman"/>
          <w:lang w:val="es-ES"/>
        </w:rPr>
        <w:t>Entonces la matr</w:t>
      </w:r>
      <w:r w:rsidR="00E55A9D" w:rsidRPr="00E92997">
        <w:rPr>
          <w:rFonts w:ascii="Latin Modern Math" w:hAnsi="Latin Modern Math" w:cs="CMU Serif Roman"/>
          <w:lang w:val="es-ES"/>
        </w:rPr>
        <w:t>iz</w:t>
      </w:r>
      <w:r w:rsidRPr="00E92997">
        <w:rPr>
          <w:rFonts w:ascii="Latin Modern Math" w:hAnsi="Latin Modern Math" w:cs="CMU Serif Roman"/>
          <w:lang w:val="es-ES"/>
        </w:rPr>
        <w:t xml:space="preserve"> jacobiana queda </w:t>
      </w:r>
    </w:p>
    <w:p w14:paraId="067F559A" w14:textId="30275077" w:rsidR="00024A01" w:rsidRPr="00E92997" w:rsidRDefault="00325CD9" w:rsidP="00706795">
      <w:pPr>
        <w:rPr>
          <w:rFonts w:ascii="Latin Modern Math" w:hAnsi="Latin Modern Math" w:cs="CMU Serif Roman"/>
          <w:lang w:val="es-ES"/>
        </w:rPr>
      </w:pPr>
      <m:oMathPara>
        <m:oMath>
          <m:r>
            <w:rPr>
              <w:rFonts w:ascii="Latin Modern Math" w:hAnsi="Latin Modern Math" w:cs="CMU Serif Roman"/>
              <w:lang w:val="es-ES"/>
            </w:rPr>
            <m:t>Df</m:t>
          </m:r>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-1)</m:t>
                  </m:r>
                  <m:r>
                    <w:rPr>
                      <w:rFonts w:ascii="Latin Modern Math" w:hAnsi="Latin Modern Math" w:cs="CMU Serif Roman"/>
                      <w:lang w:val="es-ES"/>
                    </w:rPr>
                    <m:t>d</m:t>
                  </m:r>
                </m:e>
                <m:e>
                  <m:r>
                    <w:rPr>
                      <w:rFonts w:ascii="Latin Modern Math" w:hAnsi="Latin Modern Math" w:cs="CMU Serif Roman"/>
                      <w:lang w:val="es-ES"/>
                    </w:rPr>
                    <m:t>dα</m:t>
                  </m:r>
                  <m:f>
                    <m:fPr>
                      <m:ctrlPr>
                        <w:rPr>
                          <w:rFonts w:ascii="Latin Modern Math" w:hAnsi="Latin Modern Math" w:cs="CMU Serif Roman"/>
                          <w:lang w:val="es-ES"/>
                        </w:rPr>
                      </m:ctrlPr>
                    </m:fPr>
                    <m:num>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num>
                    <m:den>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den>
                  </m:f>
                </m:e>
              </m:eqArr>
              <m:r>
                <m:rPr>
                  <m:sty m:val="p"/>
                </m:rPr>
                <w:rPr>
                  <w:rFonts w:ascii="Latin Modern Math" w:hAnsi="Latin Modern Math" w:cs="CMU Serif Roman"/>
                  <w:lang w:val="es-ES"/>
                </w:rPr>
                <m:t xml:space="preserve">    </m:t>
              </m:r>
              <m:eqArr>
                <m:eqArrPr>
                  <m:ctrlPr>
                    <w:rPr>
                      <w:rFonts w:ascii="Latin Modern Math" w:hAnsi="Latin Modern Math" w:cs="CMU Serif Roman"/>
                      <w:lang w:val="es-ES"/>
                    </w:rPr>
                  </m:ctrlPr>
                </m:eqArrPr>
                <m:e>
                  <m:r>
                    <w:rPr>
                      <w:rFonts w:ascii="Latin Modern Math" w:hAnsi="Latin Modern Math" w:cs="CMU Serif Roman"/>
                      <w:lang w:val="es-ES"/>
                    </w:rPr>
                    <m:t>dβ</m:t>
                  </m:r>
                  <m:f>
                    <m:fPr>
                      <m:ctrlPr>
                        <w:rPr>
                          <w:rFonts w:ascii="Latin Modern Math" w:hAnsi="Latin Modern Math" w:cs="CMU Serif Roman"/>
                          <w:lang w:val="es-ES"/>
                        </w:rPr>
                      </m:ctrlPr>
                    </m:fPr>
                    <m:num>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num>
                    <m:den>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den>
                  </m:f>
                </m:e>
                <m:e>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-1)</m:t>
                  </m:r>
                  <m:r>
                    <w:rPr>
                      <w:rFonts w:ascii="Latin Modern Math" w:hAnsi="Latin Modern Math" w:cs="CMU Serif Roman"/>
                      <w:lang w:val="es-ES"/>
                    </w:rPr>
                    <m:t>d</m:t>
                  </m:r>
                </m:e>
              </m:eqArr>
            </m:e>
          </m:d>
        </m:oMath>
      </m:oMathPara>
    </w:p>
    <w:p w14:paraId="1434A4F6" w14:textId="23CE76A5" w:rsidR="00C951DC" w:rsidRPr="00E92997" w:rsidRDefault="00C951DC" w:rsidP="00706795">
      <w:pPr>
        <w:rPr>
          <w:rFonts w:ascii="Latin Modern Math" w:hAnsi="Latin Modern Math" w:cs="CMU Serif Roman"/>
          <w:lang w:val="es-ES"/>
        </w:rPr>
      </w:pPr>
      <w:r w:rsidRPr="00E92997">
        <w:rPr>
          <w:rFonts w:ascii="Latin Modern Math" w:hAnsi="Latin Modern Math" w:cs="CMU Serif Roman"/>
          <w:lang w:val="es-ES"/>
        </w:rPr>
        <w:t>Para obtener sus autovalores, igualamos el polinomio característico a 0.</w:t>
      </w:r>
    </w:p>
    <w:p w14:paraId="39626E95" w14:textId="42C5EB84" w:rsidR="00174DB4" w:rsidRPr="00E92997" w:rsidRDefault="00AD3F25" w:rsidP="00174DB4">
      <w:pPr>
        <w:rPr>
          <w:rFonts w:ascii="Latin Modern Math" w:hAnsi="Latin Modern Math" w:cs="CMU Serif Roman"/>
          <w:lang w:val="es-ES"/>
        </w:rPr>
      </w:pPr>
      <m:oMathPara>
        <m:oMath>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r>
                    <w:rPr>
                      <w:rFonts w:ascii="Latin Modern Math" w:hAnsi="Latin Modern Math" w:cs="CMU Serif Roman"/>
                      <w:lang w:val="es-ES"/>
                    </w:rPr>
                    <m:t>d</m:t>
                  </m:r>
                  <m:r>
                    <m:rPr>
                      <m:sty m:val="p"/>
                    </m:rPr>
                    <w:rPr>
                      <w:rFonts w:ascii="Latin Modern Math" w:hAnsi="Latin Modern Math" w:cs="CMU Serif Roman"/>
                      <w:lang w:val="es-ES"/>
                    </w:rPr>
                    <m:t>-</m:t>
                  </m:r>
                  <m:r>
                    <w:rPr>
                      <w:rFonts w:ascii="Latin Modern Math" w:hAnsi="Latin Modern Math" w:cs="CMU Serif Roman"/>
                      <w:lang w:val="es-ES"/>
                    </w:rPr>
                    <m:t>λ</m:t>
                  </m:r>
                </m:e>
                <m:e>
                  <m:r>
                    <w:rPr>
                      <w:rFonts w:ascii="Latin Modern Math" w:hAnsi="Latin Modern Math" w:cs="CMU Serif Roman"/>
                      <w:lang w:val="es-ES"/>
                    </w:rPr>
                    <m:t>dα</m:t>
                  </m:r>
                  <m:f>
                    <m:fPr>
                      <m:ctrlPr>
                        <w:rPr>
                          <w:rFonts w:ascii="Latin Modern Math" w:hAnsi="Latin Modern Math" w:cs="CMU Serif Roman"/>
                          <w:lang w:val="es-ES"/>
                        </w:rPr>
                      </m:ctrlPr>
                    </m:fPr>
                    <m:num>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num>
                    <m:den>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den>
                  </m:f>
                </m:e>
              </m:eqArr>
              <m:r>
                <m:rPr>
                  <m:sty m:val="p"/>
                </m:rPr>
                <w:rPr>
                  <w:rFonts w:ascii="Latin Modern Math" w:hAnsi="Latin Modern Math" w:cs="CMU Serif Roman"/>
                  <w:lang w:val="es-ES"/>
                </w:rPr>
                <m:t xml:space="preserve">    </m:t>
              </m:r>
              <m:eqArr>
                <m:eqArrPr>
                  <m:ctrlPr>
                    <w:rPr>
                      <w:rFonts w:ascii="Latin Modern Math" w:hAnsi="Latin Modern Math" w:cs="CMU Serif Roman"/>
                      <w:lang w:val="es-ES"/>
                    </w:rPr>
                  </m:ctrlPr>
                </m:eqArrPr>
                <m:e>
                  <m:r>
                    <w:rPr>
                      <w:rFonts w:ascii="Latin Modern Math" w:hAnsi="Latin Modern Math" w:cs="CMU Serif Roman"/>
                      <w:lang w:val="es-ES"/>
                    </w:rPr>
                    <m:t>dβ</m:t>
                  </m:r>
                  <m:f>
                    <m:fPr>
                      <m:ctrlPr>
                        <w:rPr>
                          <w:rFonts w:ascii="Latin Modern Math" w:hAnsi="Latin Modern Math" w:cs="CMU Serif Roman"/>
                          <w:lang w:val="es-ES"/>
                        </w:rPr>
                      </m:ctrlPr>
                    </m:fPr>
                    <m:num>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num>
                    <m:den>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den>
                  </m:f>
                </m:e>
                <m:e>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r>
                    <w:rPr>
                      <w:rFonts w:ascii="Latin Modern Math" w:hAnsi="Latin Modern Math" w:cs="CMU Serif Roman"/>
                      <w:lang w:val="es-ES"/>
                    </w:rPr>
                    <m:t>d</m:t>
                  </m:r>
                  <m:r>
                    <m:rPr>
                      <m:sty m:val="p"/>
                    </m:rPr>
                    <w:rPr>
                      <w:rFonts w:ascii="Latin Modern Math" w:hAnsi="Latin Modern Math" w:cs="CMU Serif Roman"/>
                      <w:lang w:val="es-ES"/>
                    </w:rPr>
                    <m:t>-</m:t>
                  </m:r>
                  <m:r>
                    <w:rPr>
                      <w:rFonts w:ascii="Latin Modern Math" w:hAnsi="Latin Modern Math" w:cs="CMU Serif Roman"/>
                      <w:lang w:val="es-ES"/>
                    </w:rPr>
                    <m:t>λ</m:t>
                  </m:r>
                </m:e>
              </m:eqArr>
            </m:e>
          </m:d>
          <m:r>
            <m:rPr>
              <m:sty m:val="p"/>
            </m:rPr>
            <w:rPr>
              <w:rFonts w:ascii="Latin Modern Math" w:hAnsi="Latin Modern Math" w:cs="CMU Serif Roman"/>
              <w:lang w:val="es-ES"/>
            </w:rPr>
            <m:t>=0</m:t>
          </m:r>
        </m:oMath>
      </m:oMathPara>
    </w:p>
    <w:p w14:paraId="287EA502" w14:textId="198D2568" w:rsidR="00174DB4" w:rsidRPr="00E92997" w:rsidRDefault="00AD3F25" w:rsidP="00174DB4">
      <w:pPr>
        <w:rPr>
          <w:rFonts w:ascii="Latin Modern Math" w:hAnsi="Latin Modern Math" w:cs="CMU Serif Roman"/>
          <w:lang w:val="es-ES"/>
        </w:rPr>
      </w:pPr>
      <m:oMathPara>
        <m:oMath>
          <m:d>
            <m:dPr>
              <m:begChr m:val="["/>
              <m:endChr m:val="]"/>
              <m:ctrlPr>
                <w:rPr>
                  <w:rFonts w:ascii="Latin Modern Math" w:hAnsi="Latin Modern Math" w:cs="CMU Serif Roman"/>
                  <w:lang w:val="es-ES"/>
                </w:rPr>
              </m:ctrlPr>
            </m:dPr>
            <m:e>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r>
                <w:rPr>
                  <w:rFonts w:ascii="Latin Modern Math" w:hAnsi="Latin Modern Math" w:cs="CMU Serif Roman"/>
                  <w:lang w:val="es-ES"/>
                </w:rPr>
                <m:t>d</m:t>
              </m:r>
              <m:r>
                <m:rPr>
                  <m:sty m:val="p"/>
                </m:rPr>
                <w:rPr>
                  <w:rFonts w:ascii="Latin Modern Math" w:hAnsi="Latin Modern Math" w:cs="CMU Serif Roman"/>
                  <w:lang w:val="es-ES"/>
                </w:rPr>
                <m:t>-</m:t>
              </m:r>
              <m:r>
                <w:rPr>
                  <w:rFonts w:ascii="Latin Modern Math" w:hAnsi="Latin Modern Math" w:cs="CMU Serif Roman"/>
                  <w:lang w:val="es-ES"/>
                </w:rPr>
                <m:t>λ</m:t>
              </m:r>
            </m:e>
          </m:d>
          <m:d>
            <m:dPr>
              <m:begChr m:val="["/>
              <m:endChr m:val="]"/>
              <m:ctrlPr>
                <w:rPr>
                  <w:rFonts w:ascii="Latin Modern Math" w:hAnsi="Latin Modern Math" w:cs="CMU Serif Roman"/>
                  <w:lang w:val="es-ES"/>
                </w:rPr>
              </m:ctrlPr>
            </m:dPr>
            <m:e>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r>
                <w:rPr>
                  <w:rFonts w:ascii="Latin Modern Math" w:hAnsi="Latin Modern Math" w:cs="CMU Serif Roman"/>
                  <w:lang w:val="es-ES"/>
                </w:rPr>
                <m:t>d</m:t>
              </m:r>
              <m:r>
                <m:rPr>
                  <m:sty m:val="p"/>
                </m:rPr>
                <w:rPr>
                  <w:rFonts w:ascii="Latin Modern Math" w:hAnsi="Latin Modern Math" w:cs="CMU Serif Roman"/>
                  <w:lang w:val="es-ES"/>
                </w:rPr>
                <m:t>-</m:t>
              </m:r>
              <m:r>
                <w:rPr>
                  <w:rFonts w:ascii="Latin Modern Math" w:hAnsi="Latin Modern Math" w:cs="CMU Serif Roman"/>
                  <w:lang w:val="es-ES"/>
                </w:rPr>
                <m:t>λ</m:t>
              </m:r>
            </m:e>
          </m:d>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w:rPr>
                  <w:rFonts w:ascii="Latin Modern Math" w:hAnsi="Latin Modern Math" w:cs="CMU Serif Roman"/>
                  <w:lang w:val="es-ES"/>
                </w:rPr>
                <m:t>dβ</m:t>
              </m:r>
              <m:f>
                <m:fPr>
                  <m:ctrlPr>
                    <w:rPr>
                      <w:rFonts w:ascii="Latin Modern Math" w:hAnsi="Latin Modern Math" w:cs="CMU Serif Roman"/>
                      <w:color w:val="FF0000"/>
                      <w:lang w:val="es-ES"/>
                    </w:rPr>
                  </m:ctrlPr>
                </m:fPr>
                <m:num>
                  <m:sSub>
                    <m:sSubPr>
                      <m:ctrlPr>
                        <w:rPr>
                          <w:rFonts w:ascii="Latin Modern Math" w:hAnsi="Latin Modern Math" w:cs="CMU Serif Roman"/>
                          <w:color w:val="FF0000"/>
                          <w:lang w:val="es-ES"/>
                        </w:rPr>
                      </m:ctrlPr>
                    </m:sSubPr>
                    <m:e>
                      <m:r>
                        <w:rPr>
                          <w:rFonts w:ascii="Latin Modern Math" w:hAnsi="Latin Modern Math" w:cs="CMU Serif Roman"/>
                          <w:color w:val="FF0000"/>
                          <w:lang w:val="es-ES"/>
                        </w:rPr>
                        <m:t>s</m:t>
                      </m:r>
                    </m:e>
                    <m:sub>
                      <m:r>
                        <w:rPr>
                          <w:rFonts w:ascii="Latin Modern Math" w:hAnsi="Latin Modern Math" w:cs="CMU Serif Roman"/>
                          <w:color w:val="FF0000"/>
                          <w:lang w:val="es-ES"/>
                        </w:rPr>
                        <m:t>k</m:t>
                      </m:r>
                    </m:sub>
                  </m:sSub>
                </m:num>
                <m:den>
                  <m:sSub>
                    <m:sSubPr>
                      <m:ctrlPr>
                        <w:rPr>
                          <w:rFonts w:ascii="Latin Modern Math" w:hAnsi="Latin Modern Math" w:cs="CMU Serif Roman"/>
                          <w:color w:val="FF0000"/>
                          <w:lang w:val="es-ES"/>
                        </w:rPr>
                      </m:ctrlPr>
                    </m:sSubPr>
                    <m:e>
                      <m:r>
                        <w:rPr>
                          <w:rFonts w:ascii="Latin Modern Math" w:hAnsi="Latin Modern Math" w:cs="CMU Serif Roman"/>
                          <w:color w:val="FF0000"/>
                          <w:lang w:val="es-ES"/>
                        </w:rPr>
                        <m:t>s</m:t>
                      </m:r>
                    </m:e>
                    <m:sub>
                      <m:r>
                        <w:rPr>
                          <w:rFonts w:ascii="Latin Modern Math" w:hAnsi="Latin Modern Math" w:cs="CMU Serif Roman"/>
                          <w:color w:val="FF0000"/>
                          <w:lang w:val="es-ES"/>
                        </w:rPr>
                        <m:t>h</m:t>
                      </m:r>
                    </m:sub>
                  </m:sSub>
                </m:den>
              </m:f>
            </m:e>
          </m:d>
          <m:d>
            <m:dPr>
              <m:begChr m:val="["/>
              <m:endChr m:val="]"/>
              <m:ctrlPr>
                <w:rPr>
                  <w:rFonts w:ascii="Latin Modern Math" w:hAnsi="Latin Modern Math" w:cs="CMU Serif Roman"/>
                  <w:lang w:val="es-ES"/>
                </w:rPr>
              </m:ctrlPr>
            </m:dPr>
            <m:e>
              <m:r>
                <w:rPr>
                  <w:rFonts w:ascii="Latin Modern Math" w:hAnsi="Latin Modern Math" w:cs="CMU Serif Roman"/>
                  <w:lang w:val="es-ES"/>
                </w:rPr>
                <m:t>dα</m:t>
              </m:r>
              <m:f>
                <m:fPr>
                  <m:ctrlPr>
                    <w:rPr>
                      <w:rFonts w:ascii="Latin Modern Math" w:hAnsi="Latin Modern Math" w:cs="CMU Serif Roman"/>
                      <w:color w:val="FF0000"/>
                      <w:lang w:val="es-ES"/>
                    </w:rPr>
                  </m:ctrlPr>
                </m:fPr>
                <m:num>
                  <m:sSub>
                    <m:sSubPr>
                      <m:ctrlPr>
                        <w:rPr>
                          <w:rFonts w:ascii="Latin Modern Math" w:hAnsi="Latin Modern Math" w:cs="CMU Serif Roman"/>
                          <w:color w:val="FF0000"/>
                          <w:lang w:val="es-ES"/>
                        </w:rPr>
                      </m:ctrlPr>
                    </m:sSubPr>
                    <m:e>
                      <m:r>
                        <w:rPr>
                          <w:rFonts w:ascii="Latin Modern Math" w:hAnsi="Latin Modern Math" w:cs="CMU Serif Roman"/>
                          <w:color w:val="FF0000"/>
                          <w:lang w:val="es-ES"/>
                        </w:rPr>
                        <m:t>s</m:t>
                      </m:r>
                    </m:e>
                    <m:sub>
                      <m:r>
                        <w:rPr>
                          <w:rFonts w:ascii="Latin Modern Math" w:hAnsi="Latin Modern Math" w:cs="CMU Serif Roman"/>
                          <w:color w:val="FF0000"/>
                          <w:lang w:val="es-ES"/>
                        </w:rPr>
                        <m:t>h</m:t>
                      </m:r>
                    </m:sub>
                  </m:sSub>
                </m:num>
                <m:den>
                  <m:sSub>
                    <m:sSubPr>
                      <m:ctrlPr>
                        <w:rPr>
                          <w:rFonts w:ascii="Latin Modern Math" w:hAnsi="Latin Modern Math" w:cs="CMU Serif Roman"/>
                          <w:color w:val="FF0000"/>
                          <w:lang w:val="es-ES"/>
                        </w:rPr>
                      </m:ctrlPr>
                    </m:sSubPr>
                    <m:e>
                      <m:r>
                        <w:rPr>
                          <w:rFonts w:ascii="Latin Modern Math" w:hAnsi="Latin Modern Math" w:cs="CMU Serif Roman"/>
                          <w:color w:val="FF0000"/>
                          <w:lang w:val="es-ES"/>
                        </w:rPr>
                        <m:t>s</m:t>
                      </m:r>
                    </m:e>
                    <m:sub>
                      <m:r>
                        <w:rPr>
                          <w:rFonts w:ascii="Latin Modern Math" w:hAnsi="Latin Modern Math" w:cs="CMU Serif Roman"/>
                          <w:color w:val="FF0000"/>
                          <w:lang w:val="es-ES"/>
                        </w:rPr>
                        <m:t>k</m:t>
                      </m:r>
                    </m:sub>
                  </m:sSub>
                </m:den>
              </m:f>
            </m:e>
          </m:d>
          <m:r>
            <m:rPr>
              <m:sty m:val="p"/>
            </m:rPr>
            <w:rPr>
              <w:rFonts w:ascii="Latin Modern Math" w:hAnsi="Latin Modern Math" w:cs="CMU Serif Roman"/>
              <w:lang w:val="es-ES"/>
            </w:rPr>
            <m:t>=0</m:t>
          </m:r>
        </m:oMath>
      </m:oMathPara>
    </w:p>
    <w:p w14:paraId="2ACF28BD" w14:textId="1F81020C" w:rsidR="007F27DB" w:rsidRPr="00E92997" w:rsidRDefault="007F27DB" w:rsidP="00174DB4">
      <w:pPr>
        <w:rPr>
          <w:rFonts w:ascii="Latin Modern Math" w:hAnsi="Latin Modern Math" w:cs="CMU Serif Roman"/>
          <w:lang w:val="es-ES"/>
        </w:rPr>
      </w:pPr>
      <w:r w:rsidRPr="00E92997">
        <w:rPr>
          <w:rFonts w:ascii="Latin Modern Math" w:hAnsi="Latin Modern Math" w:cs="CMU Serif Roman"/>
          <w:lang w:val="es-ES"/>
        </w:rPr>
        <w:t>Despejo:</w:t>
      </w:r>
    </w:p>
    <w:p w14:paraId="50E9098A" w14:textId="1FF381B4" w:rsidR="00FD3DC0" w:rsidRPr="00E92997" w:rsidRDefault="00AD3F25" w:rsidP="00FD3DC0">
      <w:pPr>
        <w:rPr>
          <w:rFonts w:ascii="Latin Modern Math" w:hAnsi="Latin Modern Math" w:cs="CMU Serif Roman"/>
          <w:lang w:val="es-ES"/>
        </w:rPr>
      </w:pPr>
      <m:oMathPara>
        <m:oMath>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r>
            <w:rPr>
              <w:rFonts w:ascii="Latin Modern Math" w:hAnsi="Latin Modern Math" w:cs="CMU Serif Roman"/>
              <w:lang w:val="es-ES"/>
            </w:rPr>
            <m:t>dλ</m:t>
          </m:r>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r>
            <w:rPr>
              <w:rFonts w:ascii="Latin Modern Math" w:hAnsi="Latin Modern Math" w:cs="CMU Serif Roman"/>
              <w:lang w:val="es-ES"/>
            </w:rPr>
            <m:t>dλ</m:t>
          </m:r>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λ</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w:rPr>
              <w:rFonts w:ascii="Latin Modern Math" w:hAnsi="Latin Modern Math" w:cs="CMU Serif Roman"/>
              <w:lang w:val="es-ES"/>
            </w:rPr>
            <m:t>βα</m:t>
          </m:r>
          <m:r>
            <m:rPr>
              <m:sty m:val="p"/>
            </m:rPr>
            <w:rPr>
              <w:rFonts w:ascii="Latin Modern Math" w:hAnsi="Latin Modern Math" w:cs="CMU Serif Roman"/>
              <w:lang w:val="es-ES"/>
            </w:rPr>
            <m:t>=0</m:t>
          </m:r>
        </m:oMath>
      </m:oMathPara>
    </w:p>
    <w:p w14:paraId="2064CE32" w14:textId="619D997E" w:rsidR="00642E66" w:rsidRPr="00E92997" w:rsidRDefault="00325CD9" w:rsidP="00642E66">
      <w:pPr>
        <w:rPr>
          <w:rFonts w:ascii="Latin Modern Math" w:hAnsi="Latin Modern Math" w:cs="CMU Serif Roman"/>
          <w:lang w:val="es-ES"/>
        </w:rPr>
      </w:pPr>
      <m:oMathPara>
        <m:oMath>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w:rPr>
              <w:rFonts w:ascii="Latin Modern Math" w:hAnsi="Latin Modern Math" w:cs="CMU Serif Roman"/>
              <w:lang w:val="es-ES"/>
            </w:rPr>
            <m:t>βα</m:t>
          </m:r>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m:t>
          </m:r>
          <m:r>
            <m:rPr>
              <m:sty m:val="bi"/>
            </m:rPr>
            <w:rPr>
              <w:rFonts w:ascii="Latin Modern Math" w:hAnsi="Latin Modern Math" w:cs="CMU Serif Roman"/>
              <w:lang w:val="es-ES"/>
            </w:rPr>
            <m:t>λ</m:t>
          </m:r>
          <m:r>
            <m:rPr>
              <m:sty m:val="p"/>
            </m:rPr>
            <w:rPr>
              <w:rFonts w:ascii="Latin Modern Math" w:hAnsi="Latin Modern Math" w:cs="CMU Serif Roman"/>
              <w:lang w:val="es-ES"/>
            </w:rPr>
            <m:t xml:space="preserve"> </m:t>
          </m:r>
          <m:r>
            <w:rPr>
              <w:rFonts w:ascii="Latin Modern Math" w:hAnsi="Latin Modern Math" w:cs="CMU Serif Roman"/>
              <w:lang w:val="es-ES"/>
            </w:rPr>
            <m:t>d</m:t>
          </m:r>
          <m:d>
            <m:dPr>
              <m:begChr m:val="["/>
              <m:endChr m:val="]"/>
              <m:ctrlPr>
                <w:rPr>
                  <w:rFonts w:ascii="Latin Modern Math" w:hAnsi="Latin Modern Math" w:cs="CMU Serif Roman"/>
                  <w:lang w:val="es-ES"/>
                </w:rPr>
              </m:ctrlPr>
            </m:dPr>
            <m:e>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e>
          </m:d>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bi"/>
                </m:rPr>
                <w:rPr>
                  <w:rFonts w:ascii="Latin Modern Math" w:hAnsi="Latin Modern Math" w:cs="CMU Serif Roman"/>
                  <w:lang w:val="es-ES"/>
                </w:rPr>
                <m:t>λ</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=0</m:t>
          </m:r>
        </m:oMath>
      </m:oMathPara>
    </w:p>
    <w:p w14:paraId="735D77A9" w14:textId="3F4F4346" w:rsidR="006633CC" w:rsidRPr="00E92997" w:rsidRDefault="006633CC" w:rsidP="00642E66">
      <w:pPr>
        <w:rPr>
          <w:rFonts w:ascii="Latin Modern Math" w:hAnsi="Latin Modern Math" w:cs="CMU Serif Roman"/>
          <w:lang w:val="es-ES"/>
        </w:rPr>
      </w:pPr>
      <w:r w:rsidRPr="00E92997">
        <w:rPr>
          <w:rFonts w:ascii="Latin Modern Math" w:hAnsi="Latin Modern Math" w:cs="CMU Serif Roman"/>
          <w:lang w:val="es-ES"/>
        </w:rPr>
        <w:t>Las raíces de este polinomio son:</w:t>
      </w:r>
    </w:p>
    <w:p w14:paraId="0EF2835D" w14:textId="00660F7C" w:rsidR="009D41FB" w:rsidRPr="00E92997" w:rsidRDefault="00AD3F25" w:rsidP="00642E66">
      <w:pPr>
        <w:rPr>
          <w:rFonts w:ascii="Latin Modern Math" w:hAnsi="Latin Modern Math" w:cs="CMU Serif Roman"/>
          <w:lang w:val="es-ES"/>
        </w:rPr>
      </w:pPr>
      <m:oMathPara>
        <m:oMath>
          <m:sSub>
            <m:sSubPr>
              <m:ctrlPr>
                <w:rPr>
                  <w:rFonts w:ascii="Latin Modern Math" w:hAnsi="Latin Modern Math" w:cs="CMU Serif Roman"/>
                  <w:lang w:val="es-ES"/>
                </w:rPr>
              </m:ctrlPr>
            </m:sSubPr>
            <m:e>
              <m:r>
                <w:rPr>
                  <w:rFonts w:ascii="Latin Modern Math" w:hAnsi="Latin Modern Math" w:cs="CMU Serif Roman"/>
                  <w:lang w:val="es-ES"/>
                </w:rPr>
                <m:t>λ</m:t>
              </m:r>
            </m:e>
            <m:sub>
              <m:r>
                <m:rPr>
                  <m:sty m:val="p"/>
                </m:rPr>
                <w:rPr>
                  <w:rFonts w:ascii="Latin Modern Math" w:hAnsi="Latin Modern Math" w:cs="CMU Serif Roman"/>
                  <w:lang w:val="es-ES"/>
                </w:rPr>
                <m:t>1,2</m:t>
              </m:r>
            </m:sub>
          </m:sSub>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d</m:t>
              </m:r>
              <m:d>
                <m:dPr>
                  <m:begChr m:val="["/>
                  <m:endChr m:val="]"/>
                  <m:ctrlPr>
                    <w:rPr>
                      <w:rFonts w:ascii="Latin Modern Math" w:hAnsi="Latin Modern Math" w:cs="CMU Serif Roman"/>
                      <w:lang w:val="es-ES"/>
                    </w:rPr>
                  </m:ctrlPr>
                </m:dPr>
                <m:e>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e>
                      </m:d>
                    </m:e>
                    <m:sup>
                      <m:r>
                        <m:rPr>
                          <m:sty m:val="p"/>
                        </m:rPr>
                        <w:rPr>
                          <w:rFonts w:ascii="Latin Modern Math" w:hAnsi="Latin Modern Math" w:cs="CMU Serif Roman"/>
                          <w:lang w:val="es-ES"/>
                        </w:rPr>
                        <m:t>2</m:t>
                      </m:r>
                    </m:sup>
                  </m:sSup>
                  <m:r>
                    <m:rPr>
                      <m:sty m:val="p"/>
                    </m:rPr>
                    <w:rPr>
                      <w:rFonts w:ascii="Latin Modern Math" w:hAnsi="Latin Modern Math" w:cs="CMU Serif Roman"/>
                      <w:lang w:val="es-ES"/>
                    </w:rPr>
                    <m:t>-4</m:t>
                  </m:r>
                  <m:d>
                    <m:dPr>
                      <m:ctrlPr>
                        <w:rPr>
                          <w:rFonts w:ascii="Latin Modern Math" w:hAnsi="Latin Modern Math" w:cs="CMU Serif Roman"/>
                          <w:lang w:val="es-ES"/>
                        </w:rPr>
                      </m:ctrlPr>
                    </m:dPr>
                    <m:e>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w:rPr>
                          <w:rFonts w:ascii="Latin Modern Math" w:hAnsi="Latin Modern Math" w:cs="CMU Serif Roman"/>
                          <w:lang w:val="es-ES"/>
                        </w:rPr>
                        <m:t>βα</m:t>
                      </m:r>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-1</m:t>
                          </m:r>
                        </m:e>
                      </m:d>
                      <m:d>
                        <m:dPr>
                          <m:ctrlPr>
                            <w:rPr>
                              <w:rFonts w:ascii="Latin Modern Math" w:hAnsi="Latin Modern Math" w:cs="CMU Serif Roman"/>
                              <w:lang w:val="es-ES"/>
                            </w:rPr>
                          </m:ctrlPr>
                        </m:dPr>
                        <m:e>
                          <m:r>
                            <w:rPr>
                              <w:rFonts w:ascii="Latin Modern Math" w:hAnsi="Latin Modern Math" w:cs="CMU Serif Roman"/>
                              <w:lang w:val="es-ES"/>
                            </w:rPr>
                            <m:t>β</m:t>
                          </m:r>
                          <m:r>
                            <m:rPr>
                              <m:sty m:val="p"/>
                            </m:rPr>
                            <w:rPr>
                              <w:rFonts w:ascii="Latin Modern Math" w:hAnsi="Latin Modern Math" w:cs="CMU Serif Roman"/>
                              <w:lang w:val="es-ES"/>
                            </w:rPr>
                            <m:t>-1</m:t>
                          </m:r>
                        </m:e>
                      </m:d>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e>
                  </m:d>
                </m:e>
              </m:rad>
            </m:num>
            <m:den>
              <m:r>
                <m:rPr>
                  <m:sty m:val="p"/>
                </m:rPr>
                <w:rPr>
                  <w:rFonts w:ascii="Latin Modern Math" w:hAnsi="Latin Modern Math" w:cs="CMU Serif Roman"/>
                  <w:lang w:val="es-ES"/>
                </w:rPr>
                <m:t>2</m:t>
              </m:r>
            </m:den>
          </m:f>
        </m:oMath>
      </m:oMathPara>
    </w:p>
    <w:p w14:paraId="6E29F29B" w14:textId="2D8FC48C" w:rsidR="00586305" w:rsidRPr="00E92997" w:rsidRDefault="006633CC" w:rsidP="00642E66">
      <w:pPr>
        <w:rPr>
          <w:rFonts w:ascii="Latin Modern Math" w:hAnsi="Latin Modern Math" w:cs="CMU Serif Roman"/>
          <w:lang w:val="es-ES"/>
        </w:rPr>
      </w:pPr>
      <w:r w:rsidRPr="00E92997">
        <w:rPr>
          <w:rFonts w:ascii="Latin Modern Math" w:hAnsi="Latin Modern Math" w:cs="CMU Serif Roman"/>
          <w:lang w:val="es-ES"/>
        </w:rPr>
        <w:t>Simpli</w:t>
      </w:r>
      <w:r w:rsidR="007F27DB" w:rsidRPr="00E92997">
        <w:rPr>
          <w:rFonts w:ascii="Latin Modern Math" w:hAnsi="Latin Modern Math" w:cs="CMU Serif Roman"/>
          <w:lang w:val="es-ES"/>
        </w:rPr>
        <w:t>ficando un poco:</w:t>
      </w:r>
    </w:p>
    <w:p w14:paraId="72B56C27" w14:textId="1902B2F2" w:rsidR="00830B80" w:rsidRPr="00E92997" w:rsidRDefault="00AD3F25" w:rsidP="00830B80">
      <w:pPr>
        <w:rPr>
          <w:rFonts w:ascii="Latin Modern Math" w:hAnsi="Latin Modern Math" w:cs="CMU Serif Roman"/>
          <w:lang w:val="es-ES"/>
        </w:rPr>
      </w:pPr>
      <m:oMathPara>
        <m:oMath>
          <m:sSub>
            <m:sSubPr>
              <m:ctrlPr>
                <w:rPr>
                  <w:rFonts w:ascii="Latin Modern Math" w:hAnsi="Latin Modern Math" w:cs="CMU Serif Roman"/>
                  <w:lang w:val="es-ES"/>
                </w:rPr>
              </m:ctrlPr>
            </m:sSubPr>
            <m:e>
              <m:r>
                <w:rPr>
                  <w:rFonts w:ascii="Latin Modern Math" w:hAnsi="Latin Modern Math" w:cs="CMU Serif Roman"/>
                  <w:lang w:val="es-ES"/>
                </w:rPr>
                <m:t>λ</m:t>
              </m:r>
            </m:e>
            <m:sub>
              <m:r>
                <m:rPr>
                  <m:sty m:val="p"/>
                </m:rPr>
                <w:rPr>
                  <w:rFonts w:ascii="Latin Modern Math" w:hAnsi="Latin Modern Math" w:cs="CMU Serif Roman"/>
                  <w:lang w:val="es-ES"/>
                </w:rPr>
                <m:t>1,2</m:t>
              </m:r>
            </m:sub>
          </m:sSub>
          <m:r>
            <m:rPr>
              <m:sty m:val="p"/>
            </m:rPr>
            <w:rPr>
              <w:rFonts w:ascii="Latin Modern Math" w:hAnsi="Latin Modern Math" w:cs="CMU Serif Roman"/>
              <w:lang w:val="es-ES"/>
            </w:rPr>
            <m:t>=</m:t>
          </m:r>
          <m:f>
            <m:fPr>
              <m:ctrlPr>
                <w:rPr>
                  <w:rFonts w:ascii="Latin Modern Math" w:hAnsi="Latin Modern Math" w:cs="CMU Serif Roman"/>
                  <w:lang w:val="es-ES"/>
                </w:rPr>
              </m:ctrlPr>
            </m:fPr>
            <m:num>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e>
                    <m:sup>
                      <m:r>
                        <m:rPr>
                          <m:sty m:val="p"/>
                        </m:rPr>
                        <w:rPr>
                          <w:rFonts w:ascii="Latin Modern Math" w:hAnsi="Latin Modern Math" w:cs="CMU Serif Roman"/>
                          <w:lang w:val="es-ES"/>
                        </w:rPr>
                        <m:t>2</m:t>
                      </m:r>
                    </m:sup>
                  </m:sSup>
                  <m:r>
                    <m:rPr>
                      <m:sty m:val="p"/>
                    </m:rPr>
                    <w:rPr>
                      <w:rFonts w:ascii="Latin Modern Math" w:hAnsi="Latin Modern Math" w:cs="CMU Serif Roman"/>
                      <w:lang w:val="es-ES"/>
                    </w:rPr>
                    <m:t>-4</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(1-</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e>
                  </m:d>
                </m:e>
              </m:rad>
            </m:num>
            <m:den>
              <m:r>
                <m:rPr>
                  <m:sty m:val="p"/>
                </m:rPr>
                <w:rPr>
                  <w:rFonts w:ascii="Latin Modern Math" w:hAnsi="Latin Modern Math" w:cs="CMU Serif Roman"/>
                  <w:lang w:val="es-ES"/>
                </w:rPr>
                <m:t>2</m:t>
              </m:r>
            </m:den>
          </m:f>
        </m:oMath>
      </m:oMathPara>
    </w:p>
    <w:p w14:paraId="2481171F" w14:textId="23ECA11E" w:rsidR="00474226" w:rsidRPr="00E92997" w:rsidRDefault="00474226" w:rsidP="00174DB4">
      <w:pPr>
        <w:rPr>
          <w:rFonts w:ascii="Latin Modern Math" w:hAnsi="Latin Modern Math" w:cs="CMU Serif Roman"/>
          <w:lang w:val="es-ES"/>
        </w:rPr>
      </w:pPr>
      <w:r w:rsidRPr="00E92997">
        <w:rPr>
          <w:rFonts w:ascii="Latin Modern Math" w:hAnsi="Latin Modern Math" w:cs="CMU Serif Roman"/>
          <w:lang w:val="es-ES"/>
        </w:rPr>
        <w:t>En general, el sistema debe ser estable</w:t>
      </w:r>
      <w:r w:rsidR="00B90428" w:rsidRPr="00E92997">
        <w:rPr>
          <w:rFonts w:ascii="Latin Modern Math" w:hAnsi="Latin Modern Math" w:cs="CMU Serif Roman"/>
          <w:lang w:val="es-ES"/>
        </w:rPr>
        <w:t xml:space="preserve">, ya que buscamos los niveles de capital en el que se equilibran a largo plazo las economías, según la teoría neoclásica. </w:t>
      </w:r>
      <w:r w:rsidR="00C01380" w:rsidRPr="00E92997">
        <w:rPr>
          <w:rFonts w:ascii="Latin Modern Math" w:hAnsi="Latin Modern Math" w:cs="CMU Serif Roman"/>
          <w:lang w:val="es-ES"/>
        </w:rPr>
        <w:t>Para que el punto de equilibrio</w:t>
      </w:r>
      <w:r w:rsidR="00756B76" w:rsidRPr="00E92997">
        <w:rPr>
          <w:rFonts w:ascii="Latin Modern Math" w:hAnsi="Latin Modern Math" w:cs="CMU Serif Roman"/>
          <w:lang w:val="es-ES"/>
        </w:rPr>
        <w:t xml:space="preserve"> (el camino de crecimiento balanceado)</w:t>
      </w:r>
      <w:r w:rsidR="00C01380" w:rsidRPr="00E92997">
        <w:rPr>
          <w:rFonts w:ascii="Latin Modern Math" w:hAnsi="Latin Modern Math" w:cs="CMU Serif Roman"/>
          <w:lang w:val="es-ES"/>
        </w:rPr>
        <w:t xml:space="preserve"> sea estable, los</w:t>
      </w:r>
      <w:r w:rsidR="001A549C" w:rsidRPr="00E92997">
        <w:rPr>
          <w:rFonts w:ascii="Latin Modern Math" w:hAnsi="Latin Modern Math" w:cs="CMU Serif Roman"/>
          <w:lang w:val="es-ES"/>
        </w:rPr>
        <w:t xml:space="preserve"> autovalores deben ser menores a 0, es decir:</w:t>
      </w:r>
    </w:p>
    <w:p w14:paraId="4AA33CDB" w14:textId="13BD3AC0" w:rsidR="001A549C" w:rsidRPr="00E92997" w:rsidRDefault="00AD3F25" w:rsidP="00174DB4">
      <w:pPr>
        <w:rPr>
          <w:rFonts w:ascii="Latin Modern Math" w:hAnsi="Latin Modern Math" w:cs="CMU Serif Roman"/>
          <w:lang w:val="es-ES"/>
        </w:rPr>
      </w:pPr>
      <m:oMathPara>
        <m:oMath>
          <m:f>
            <m:fPr>
              <m:ctrlPr>
                <w:rPr>
                  <w:rFonts w:ascii="Latin Modern Math" w:hAnsi="Latin Modern Math" w:cs="CMU Serif Roman"/>
                  <w:lang w:val="es-ES"/>
                </w:rPr>
              </m:ctrlPr>
            </m:fPr>
            <m:num>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e>
                    <m:sup>
                      <m:r>
                        <m:rPr>
                          <m:sty m:val="p"/>
                        </m:rPr>
                        <w:rPr>
                          <w:rFonts w:ascii="Latin Modern Math" w:hAnsi="Latin Modern Math" w:cs="CMU Serif Roman"/>
                          <w:lang w:val="es-ES"/>
                        </w:rPr>
                        <m:t>2</m:t>
                      </m:r>
                    </m:sup>
                  </m:sSup>
                  <m:r>
                    <m:rPr>
                      <m:sty m:val="p"/>
                    </m:rPr>
                    <w:rPr>
                      <w:rFonts w:ascii="Latin Modern Math" w:hAnsi="Latin Modern Math" w:cs="CMU Serif Roman"/>
                      <w:lang w:val="es-ES"/>
                    </w:rPr>
                    <m:t>-4</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(1-</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e>
                  </m:d>
                </m:e>
              </m:rad>
            </m:num>
            <m:den>
              <m:r>
                <m:rPr>
                  <m:sty m:val="p"/>
                </m:rPr>
                <w:rPr>
                  <w:rFonts w:ascii="Latin Modern Math" w:hAnsi="Latin Modern Math" w:cs="CMU Serif Roman"/>
                  <w:lang w:val="es-ES"/>
                </w:rPr>
                <m:t>2</m:t>
              </m:r>
            </m:den>
          </m:f>
          <m:r>
            <m:rPr>
              <m:sty m:val="p"/>
            </m:rPr>
            <w:rPr>
              <w:rFonts w:ascii="Latin Modern Math" w:hAnsi="Latin Modern Math" w:cs="CMU Serif Roman"/>
              <w:lang w:val="es-ES"/>
            </w:rPr>
            <m:t>&lt;0</m:t>
          </m:r>
        </m:oMath>
      </m:oMathPara>
    </w:p>
    <w:p w14:paraId="7362828F" w14:textId="30AC98C4" w:rsidR="001A549C" w:rsidRPr="00E92997" w:rsidRDefault="00AD3F25" w:rsidP="001A549C">
      <w:pPr>
        <w:rPr>
          <w:rFonts w:ascii="Latin Modern Math" w:hAnsi="Latin Modern Math" w:cs="CMU Serif Roman"/>
          <w:lang w:val="es-ES"/>
        </w:rPr>
      </w:pPr>
      <m:oMathPara>
        <m:oMath>
          <m:f>
            <m:fPr>
              <m:ctrlPr>
                <w:rPr>
                  <w:rFonts w:ascii="Latin Modern Math" w:hAnsi="Latin Modern Math" w:cs="CMU Serif Roman"/>
                  <w:lang w:val="es-ES"/>
                </w:rPr>
              </m:ctrlPr>
            </m:fPr>
            <m:num>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e>
                    <m:sup>
                      <m:r>
                        <m:rPr>
                          <m:sty m:val="p"/>
                        </m:rPr>
                        <w:rPr>
                          <w:rFonts w:ascii="Latin Modern Math" w:hAnsi="Latin Modern Math" w:cs="CMU Serif Roman"/>
                          <w:lang w:val="es-ES"/>
                        </w:rPr>
                        <m:t>2</m:t>
                      </m:r>
                    </m:sup>
                  </m:sSup>
                  <m:r>
                    <m:rPr>
                      <m:sty m:val="p"/>
                    </m:rPr>
                    <w:rPr>
                      <w:rFonts w:ascii="Latin Modern Math" w:hAnsi="Latin Modern Math" w:cs="CMU Serif Roman"/>
                      <w:lang w:val="es-ES"/>
                    </w:rPr>
                    <m:t>-4</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(1-</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e>
                  </m:d>
                </m:e>
              </m:rad>
            </m:num>
            <m:den>
              <m:r>
                <m:rPr>
                  <m:sty m:val="p"/>
                </m:rPr>
                <w:rPr>
                  <w:rFonts w:ascii="Latin Modern Math" w:hAnsi="Latin Modern Math" w:cs="CMU Serif Roman"/>
                  <w:lang w:val="es-ES"/>
                </w:rPr>
                <m:t>2</m:t>
              </m:r>
            </m:den>
          </m:f>
          <m:r>
            <m:rPr>
              <m:sty m:val="p"/>
            </m:rPr>
            <w:rPr>
              <w:rFonts w:ascii="Latin Modern Math" w:hAnsi="Latin Modern Math" w:cs="CMU Serif Roman"/>
              <w:lang w:val="es-ES"/>
            </w:rPr>
            <m:t>&lt;0</m:t>
          </m:r>
        </m:oMath>
      </m:oMathPara>
    </w:p>
    <w:p w14:paraId="1E8AE111" w14:textId="2403508B" w:rsidR="00FD3DC0" w:rsidRPr="00E92997" w:rsidRDefault="005432C5" w:rsidP="00174DB4">
      <w:pPr>
        <w:rPr>
          <w:rFonts w:ascii="Latin Modern Math" w:hAnsi="Latin Modern Math" w:cs="CMU Serif Roman"/>
          <w:lang w:val="es-ES"/>
        </w:rPr>
      </w:pPr>
      <w:r w:rsidRPr="00E92997">
        <w:rPr>
          <w:rFonts w:ascii="Latin Modern Math" w:hAnsi="Latin Modern Math" w:cs="CMU Serif Roman"/>
          <w:lang w:val="es-ES"/>
        </w:rPr>
        <w:t>Vemos el caso</w:t>
      </w:r>
      <w:r w:rsidR="00474226" w:rsidRPr="00E92997">
        <w:rPr>
          <w:rFonts w:ascii="Latin Modern Math" w:hAnsi="Latin Modern Math" w:cs="CMU Serif Roman"/>
          <w:lang w:val="es-ES"/>
        </w:rPr>
        <w:t xml:space="preserve"> </w:t>
      </w:r>
      <m:oMath>
        <m:f>
          <m:fPr>
            <m:ctrlPr>
              <w:rPr>
                <w:rFonts w:ascii="Latin Modern Math" w:hAnsi="Latin Modern Math" w:cs="CMU Serif Roman"/>
                <w:lang w:val="es-ES"/>
              </w:rPr>
            </m:ctrlPr>
          </m:fPr>
          <m:num>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e>
                  <m:sup>
                    <m:r>
                      <m:rPr>
                        <m:sty m:val="p"/>
                      </m:rPr>
                      <w:rPr>
                        <w:rFonts w:ascii="Latin Modern Math" w:hAnsi="Latin Modern Math" w:cs="CMU Serif Roman"/>
                        <w:lang w:val="es-ES"/>
                      </w:rPr>
                      <m:t>2</m:t>
                    </m:r>
                  </m:sup>
                </m:sSup>
                <m:r>
                  <m:rPr>
                    <m:sty m:val="p"/>
                  </m:rPr>
                  <w:rPr>
                    <w:rFonts w:ascii="Latin Modern Math" w:hAnsi="Latin Modern Math" w:cs="CMU Serif Roman"/>
                    <w:lang w:val="es-ES"/>
                  </w:rPr>
                  <m:t>-4</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(1-</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e>
                </m:d>
              </m:e>
            </m:rad>
          </m:num>
          <m:den>
            <m:r>
              <m:rPr>
                <m:sty m:val="p"/>
              </m:rPr>
              <w:rPr>
                <w:rFonts w:ascii="Latin Modern Math" w:hAnsi="Latin Modern Math" w:cs="CMU Serif Roman"/>
                <w:lang w:val="es-ES"/>
              </w:rPr>
              <m:t>2</m:t>
            </m:r>
          </m:den>
        </m:f>
      </m:oMath>
      <w:r w:rsidRPr="00E92997">
        <w:rPr>
          <w:rFonts w:ascii="Latin Modern Math" w:hAnsi="Latin Modern Math" w:cs="CMU Serif Roman"/>
          <w:lang w:val="es-ES"/>
        </w:rPr>
        <w:t xml:space="preserve">. Prescindimos de </w:t>
      </w:r>
      <w:r w:rsidRPr="00E92997">
        <w:rPr>
          <w:rFonts w:ascii="Cambria" w:hAnsi="Cambria" w:cs="Cambria"/>
          <w:lang w:val="es-ES"/>
        </w:rPr>
        <w:t>½</w:t>
      </w:r>
      <w:r w:rsidRPr="00E92997">
        <w:rPr>
          <w:rFonts w:ascii="Latin Modern Math" w:hAnsi="Latin Modern Math" w:cs="CMU Serif Roman"/>
          <w:lang w:val="es-ES"/>
        </w:rPr>
        <w:t xml:space="preserve">. </w:t>
      </w:r>
    </w:p>
    <w:p w14:paraId="2B0668DE" w14:textId="1A12E988" w:rsidR="005432C5" w:rsidRPr="00E92997" w:rsidRDefault="00325CD9" w:rsidP="005432C5">
      <w:pPr>
        <w:rPr>
          <w:rFonts w:ascii="Latin Modern Math" w:hAnsi="Latin Modern Math" w:cs="CMU Serif Roman"/>
          <w:lang w:val="es-ES"/>
        </w:rPr>
      </w:pPr>
      <m:oMathPara>
        <m:oMath>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e>
                <m:sup>
                  <m:r>
                    <m:rPr>
                      <m:sty m:val="p"/>
                    </m:rPr>
                    <w:rPr>
                      <w:rFonts w:ascii="Latin Modern Math" w:hAnsi="Latin Modern Math" w:cs="CMU Serif Roman"/>
                      <w:lang w:val="es-ES"/>
                    </w:rPr>
                    <m:t>2</m:t>
                  </m:r>
                </m:sup>
              </m:sSup>
              <m:r>
                <m:rPr>
                  <m:sty m:val="p"/>
                </m:rPr>
                <w:rPr>
                  <w:rFonts w:ascii="Latin Modern Math" w:hAnsi="Latin Modern Math" w:cs="CMU Serif Roman"/>
                  <w:lang w:val="es-ES"/>
                </w:rPr>
                <m:t>-4</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(1-</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e>
              </m:d>
            </m:e>
          </m:rad>
          <m:r>
            <m:rPr>
              <m:sty m:val="p"/>
            </m:rPr>
            <w:rPr>
              <w:rFonts w:ascii="Latin Modern Math" w:hAnsi="Latin Modern Math" w:cs="CMU Serif Roman"/>
              <w:lang w:val="es-ES"/>
            </w:rPr>
            <m:t>&lt;0</m:t>
          </m:r>
        </m:oMath>
      </m:oMathPara>
    </w:p>
    <w:p w14:paraId="219A1FF8" w14:textId="50C1414A" w:rsidR="00F616DE" w:rsidRPr="00E92997" w:rsidRDefault="00325CD9" w:rsidP="00127797">
      <w:pPr>
        <w:rPr>
          <w:rFonts w:ascii="Latin Modern Math" w:hAnsi="Latin Modern Math" w:cs="CMU Serif Roman"/>
          <w:lang w:val="es-ES"/>
        </w:rPr>
      </w:pPr>
      <m:oMathPara>
        <m:oMath>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d>
                <m:dPr>
                  <m:begChr m:val="["/>
                  <m:endChr m:val="]"/>
                  <m:ctrlPr>
                    <w:rPr>
                      <w:rFonts w:ascii="Latin Modern Math" w:hAnsi="Latin Modern Math" w:cs="CMU Serif Roman"/>
                      <w:lang w:val="es-ES"/>
                    </w:rPr>
                  </m:ctrlPr>
                </m:dPr>
                <m:e>
                  <m:sSup>
                    <m:sSupPr>
                      <m:ctrlPr>
                        <w:rPr>
                          <w:rFonts w:ascii="Latin Modern Math" w:hAnsi="Latin Modern Math" w:cs="CMU Serif Roman"/>
                          <w:lang w:val="es-ES"/>
                        </w:rPr>
                      </m:ctrlPr>
                    </m:sSupPr>
                    <m:e>
                      <m:d>
                        <m:dPr>
                          <m:ctrlPr>
                            <w:rPr>
                              <w:rFonts w:ascii="Latin Modern Math" w:hAnsi="Latin Modern Math" w:cs="CMU Serif Roman"/>
                              <w:lang w:val="es-ES"/>
                            </w:rPr>
                          </m:ctrlPr>
                        </m:dPr>
                        <m:e>
                          <m:r>
                            <m:rPr>
                              <m:sty m:val="p"/>
                            </m:rPr>
                            <w:rPr>
                              <w:rFonts w:ascii="Latin Modern Math" w:hAnsi="Latin Modern Math" w:cs="CMU Serif Roman"/>
                              <w:lang w:val="es-ES"/>
                            </w:rPr>
                            <m:t>α+β</m:t>
                          </m:r>
                        </m:e>
                      </m:d>
                    </m:e>
                    <m:sup>
                      <m:r>
                        <m:rPr>
                          <m:sty m:val="p"/>
                        </m:rPr>
                        <w:rPr>
                          <w:rFonts w:ascii="Latin Modern Math" w:hAnsi="Latin Modern Math" w:cs="CMU Serif Roman"/>
                          <w:lang w:val="es-ES"/>
                        </w:rPr>
                        <m:t>2</m:t>
                      </m:r>
                    </m:sup>
                  </m:sSup>
                  <m:r>
                    <w:rPr>
                      <w:rFonts w:ascii="Latin Modern Math" w:hAnsi="Latin Modern Math" w:cs="CMU Serif Roman"/>
                      <w:lang w:val="es-ES"/>
                    </w:rPr>
                    <m:t>-4</m:t>
                  </m:r>
                  <m:d>
                    <m:dPr>
                      <m:ctrlPr>
                        <w:rPr>
                          <w:rFonts w:ascii="Latin Modern Math" w:hAnsi="Latin Modern Math" w:cs="CMU Serif Roman"/>
                          <w:i/>
                          <w:lang w:val="es-ES"/>
                        </w:rPr>
                      </m:ctrlPr>
                    </m:dPr>
                    <m:e>
                      <m:r>
                        <w:rPr>
                          <w:rFonts w:ascii="Latin Modern Math" w:hAnsi="Latin Modern Math" w:cs="CMU Serif Roman"/>
                          <w:lang w:val="es-ES"/>
                        </w:rPr>
                        <m:t>α+β</m:t>
                      </m:r>
                    </m:e>
                  </m:d>
                  <m:r>
                    <w:rPr>
                      <w:rFonts w:ascii="Latin Modern Math" w:hAnsi="Latin Modern Math" w:cs="CMU Serif Roman"/>
                      <w:lang w:val="es-ES"/>
                    </w:rPr>
                    <m:t>+4-4(β+α)</m:t>
                  </m:r>
                </m:e>
              </m:d>
            </m:e>
          </m:rad>
          <m:r>
            <m:rPr>
              <m:sty m:val="p"/>
            </m:rPr>
            <w:rPr>
              <w:rFonts w:ascii="Latin Modern Math" w:hAnsi="Latin Modern Math" w:cs="CMU Serif Roman"/>
              <w:lang w:val="es-ES"/>
            </w:rPr>
            <m:t>&lt;0</m:t>
          </m:r>
        </m:oMath>
      </m:oMathPara>
    </w:p>
    <w:p w14:paraId="292ED066" w14:textId="1132044E" w:rsidR="00481A18" w:rsidRPr="00E92997" w:rsidRDefault="00481A18" w:rsidP="00481A18">
      <w:pPr>
        <w:rPr>
          <w:rFonts w:ascii="Latin Modern Math" w:hAnsi="Latin Modern Math" w:cs="CMU Serif Roman"/>
          <w:lang w:val="es-ES"/>
        </w:rPr>
      </w:pPr>
      <m:oMathPara>
        <m:oMath>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d>
                <m:dPr>
                  <m:begChr m:val="["/>
                  <m:endChr m:val="]"/>
                  <m:ctrlPr>
                    <w:rPr>
                      <w:rFonts w:ascii="Latin Modern Math" w:hAnsi="Latin Modern Math" w:cs="CMU Serif Roman"/>
                      <w:lang w:val="es-ES"/>
                    </w:rPr>
                  </m:ctrlPr>
                </m:dPr>
                <m:e>
                  <m:sSup>
                    <m:sSupPr>
                      <m:ctrlPr>
                        <w:rPr>
                          <w:rFonts w:ascii="Latin Modern Math" w:hAnsi="Latin Modern Math" w:cs="CMU Serif Roman"/>
                          <w:lang w:val="es-ES"/>
                        </w:rPr>
                      </m:ctrlPr>
                    </m:sSupPr>
                    <m:e>
                      <m:d>
                        <m:dPr>
                          <m:ctrlPr>
                            <w:rPr>
                              <w:rFonts w:ascii="Latin Modern Math" w:hAnsi="Latin Modern Math" w:cs="CMU Serif Roman"/>
                              <w:lang w:val="es-ES"/>
                            </w:rPr>
                          </m:ctrlPr>
                        </m:dPr>
                        <m:e>
                          <m:r>
                            <m:rPr>
                              <m:sty m:val="p"/>
                            </m:rPr>
                            <w:rPr>
                              <w:rFonts w:ascii="Latin Modern Math" w:hAnsi="Latin Modern Math" w:cs="CMU Serif Roman"/>
                              <w:lang w:val="es-ES"/>
                            </w:rPr>
                            <m:t>α+β</m:t>
                          </m:r>
                        </m:e>
                      </m:d>
                    </m:e>
                    <m:sup>
                      <m:r>
                        <m:rPr>
                          <m:sty m:val="p"/>
                        </m:rPr>
                        <w:rPr>
                          <w:rFonts w:ascii="Latin Modern Math" w:hAnsi="Latin Modern Math" w:cs="CMU Serif Roman"/>
                          <w:lang w:val="es-ES"/>
                        </w:rPr>
                        <m:t>2</m:t>
                      </m:r>
                    </m:sup>
                  </m:sSup>
                </m:e>
              </m:d>
            </m:e>
          </m:rad>
          <m:r>
            <m:rPr>
              <m:sty m:val="p"/>
            </m:rPr>
            <w:rPr>
              <w:rFonts w:ascii="Latin Modern Math" w:hAnsi="Latin Modern Math" w:cs="CMU Serif Roman"/>
              <w:lang w:val="es-ES"/>
            </w:rPr>
            <m:t>&lt;0</m:t>
          </m:r>
        </m:oMath>
      </m:oMathPara>
    </w:p>
    <w:p w14:paraId="594E1711" w14:textId="24FCD662" w:rsidR="008577A5" w:rsidRPr="00E92997" w:rsidRDefault="0011280B" w:rsidP="00481A18">
      <w:pPr>
        <w:rPr>
          <w:rFonts w:ascii="Latin Modern Math" w:hAnsi="Latin Modern Math" w:cs="CMU Serif Roman"/>
          <w:lang w:val="es-ES"/>
        </w:rPr>
      </w:pPr>
      <w:r w:rsidRPr="00E92997">
        <w:rPr>
          <w:rFonts w:ascii="Latin Modern Math" w:hAnsi="Latin Modern Math" w:cs="CMU Serif Roman"/>
          <w:lang w:val="es-ES"/>
        </w:rPr>
        <w:t>Si continuamos</w:t>
      </w:r>
      <w:r w:rsidR="007876F5" w:rsidRPr="00E92997">
        <w:rPr>
          <w:rFonts w:ascii="Latin Modern Math" w:hAnsi="Latin Modern Math" w:cs="CMU Serif Roman"/>
          <w:lang w:val="es-ES"/>
        </w:rPr>
        <w:t xml:space="preserve"> trabajando con el supuesto estándar de que la depreciación </w:t>
      </w:r>
      <w:r w:rsidR="007876F5" w:rsidRPr="00E92997">
        <w:rPr>
          <w:rFonts w:ascii="Latin Modern Math" w:hAnsi="Latin Modern Math" w:cs="CMU Serif Roman"/>
          <w:i/>
          <w:iCs/>
          <w:lang w:val="es-ES"/>
        </w:rPr>
        <w:t>d</w:t>
      </w:r>
      <w:r w:rsidR="007876F5" w:rsidRPr="00E92997">
        <w:rPr>
          <w:rFonts w:ascii="Latin Modern Math" w:hAnsi="Latin Modern Math" w:cs="CMU Serif Roman"/>
          <w:lang w:val="es-ES"/>
        </w:rPr>
        <w:t xml:space="preserve"> y los retornos a los factores son proporciones positivas:</w:t>
      </w:r>
    </w:p>
    <w:p w14:paraId="4EAE869A" w14:textId="79F9037C" w:rsidR="00481A18" w:rsidRPr="00E92997" w:rsidRDefault="001D1671" w:rsidP="007F5F0E">
      <w:pPr>
        <w:rPr>
          <w:rFonts w:ascii="Latin Modern Math" w:hAnsi="Latin Modern Math" w:cs="CMU Serif Roman"/>
          <w:lang w:val="es-ES"/>
        </w:rPr>
      </w:pPr>
      <m:oMathPara>
        <m:oMath>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
            <w:rPr>
              <w:rFonts w:ascii="Latin Modern Math" w:hAnsi="Latin Modern Math" w:cs="CMU Serif Roman"/>
              <w:lang w:val="es-ES"/>
            </w:rPr>
            <m:t>d</m:t>
          </m:r>
          <m:r>
            <m:rPr>
              <m:sty m:val="p"/>
            </m:rPr>
            <w:rPr>
              <w:rFonts w:ascii="Latin Modern Math" w:hAnsi="Latin Modern Math" w:cs="CMU Serif Roman"/>
              <w:lang w:val="es-ES"/>
            </w:rPr>
            <m:t>(α+β)&lt;0</m:t>
          </m:r>
        </m:oMath>
      </m:oMathPara>
    </w:p>
    <w:p w14:paraId="49B03E4D" w14:textId="4C72A536" w:rsidR="0011280B" w:rsidRPr="00E92997" w:rsidRDefault="00AD3F25" w:rsidP="0011280B">
      <w:pPr>
        <w:rPr>
          <w:rFonts w:ascii="Latin Modern Math" w:hAnsi="Latin Modern Math" w:cs="CMU Serif Roman"/>
          <w:lang w:val="es-ES"/>
        </w:rPr>
      </w:pPr>
      <m:oMathPara>
        <m:oMath>
          <m:d>
            <m:dPr>
              <m:ctrlPr>
                <w:rPr>
                  <w:rFonts w:ascii="Latin Modern Math" w:hAnsi="Latin Modern Math" w:cs="CMU Serif Roman"/>
                  <w:lang w:val="es-ES"/>
                </w:rPr>
              </m:ctrlPr>
            </m:dPr>
            <m:e>
              <m:r>
                <m:rPr>
                  <m:sty m:val="p"/>
                </m:rPr>
                <w:rPr>
                  <w:rFonts w:ascii="Latin Modern Math" w:hAnsi="Latin Modern Math" w:cs="CMU Serif Roman"/>
                  <w:lang w:val="es-ES"/>
                </w:rPr>
                <m:t>α+β</m:t>
              </m:r>
            </m:e>
          </m:d>
          <m:r>
            <m:rPr>
              <m:sty m:val="p"/>
            </m:rPr>
            <w:rPr>
              <w:rFonts w:ascii="Latin Modern Math" w:hAnsi="Latin Modern Math" w:cs="CMU Serif Roman"/>
              <w:lang w:val="es-ES"/>
            </w:rPr>
            <m:t>-2&lt;-(α+β)</m:t>
          </m:r>
        </m:oMath>
      </m:oMathPara>
    </w:p>
    <w:p w14:paraId="61ED7B93" w14:textId="390399E3" w:rsidR="00BE6D69" w:rsidRPr="00E92997" w:rsidRDefault="00330D62" w:rsidP="0011280B">
      <w:pPr>
        <w:rPr>
          <w:rFonts w:ascii="Latin Modern Math" w:hAnsi="Latin Modern Math" w:cs="CMU Serif Roman"/>
          <w:lang w:val="es-ES"/>
        </w:rPr>
      </w:pPr>
      <m:oMathPara>
        <m:oMath>
          <m:r>
            <w:rPr>
              <w:rFonts w:ascii="Latin Modern Math" w:hAnsi="Latin Modern Math" w:cs="CMU Serif Roman"/>
              <w:lang w:val="es-ES"/>
            </w:rPr>
            <m:t>2</m:t>
          </m:r>
          <m:d>
            <m:dPr>
              <m:ctrlPr>
                <w:rPr>
                  <w:rFonts w:ascii="Latin Modern Math" w:hAnsi="Latin Modern Math" w:cs="CMU Serif Roman"/>
                  <w:lang w:val="es-ES"/>
                </w:rPr>
              </m:ctrlPr>
            </m:dPr>
            <m:e>
              <m:r>
                <m:rPr>
                  <m:sty m:val="p"/>
                </m:rPr>
                <w:rPr>
                  <w:rFonts w:ascii="Latin Modern Math" w:hAnsi="Latin Modern Math" w:cs="CMU Serif Roman"/>
                  <w:lang w:val="es-ES"/>
                </w:rPr>
                <m:t>α+β</m:t>
              </m:r>
            </m:e>
          </m:d>
          <m:r>
            <m:rPr>
              <m:sty m:val="p"/>
            </m:rPr>
            <w:rPr>
              <w:rFonts w:ascii="Latin Modern Math" w:hAnsi="Latin Modern Math" w:cs="CMU Serif Roman"/>
              <w:lang w:val="es-ES"/>
            </w:rPr>
            <m:t>&lt;2</m:t>
          </m:r>
        </m:oMath>
      </m:oMathPara>
    </w:p>
    <w:p w14:paraId="6962DD6A" w14:textId="59D89C42" w:rsidR="00864DB2" w:rsidRPr="00E92997" w:rsidRDefault="00AD3F25" w:rsidP="00864DB2">
      <w:pPr>
        <w:rPr>
          <w:rFonts w:ascii="Latin Modern Math" w:hAnsi="Latin Modern Math" w:cs="CMU Serif Roman"/>
          <w:lang w:val="es-ES"/>
        </w:rPr>
      </w:pPr>
      <m:oMathPara>
        <m:oMath>
          <m:d>
            <m:dPr>
              <m:ctrlPr>
                <w:rPr>
                  <w:rFonts w:ascii="Latin Modern Math" w:hAnsi="Latin Modern Math" w:cs="CMU Serif Roman"/>
                  <w:lang w:val="es-ES"/>
                </w:rPr>
              </m:ctrlPr>
            </m:dPr>
            <m:e>
              <m:r>
                <m:rPr>
                  <m:sty m:val="p"/>
                </m:rPr>
                <w:rPr>
                  <w:rFonts w:ascii="Latin Modern Math" w:hAnsi="Latin Modern Math" w:cs="CMU Serif Roman"/>
                  <w:lang w:val="es-ES"/>
                </w:rPr>
                <m:t>α+β</m:t>
              </m:r>
            </m:e>
          </m:d>
          <m:r>
            <m:rPr>
              <m:sty m:val="p"/>
            </m:rPr>
            <w:rPr>
              <w:rFonts w:ascii="Latin Modern Math" w:hAnsi="Latin Modern Math" w:cs="CMU Serif Roman"/>
              <w:lang w:val="es-ES"/>
            </w:rPr>
            <m:t>&lt;1</m:t>
          </m:r>
        </m:oMath>
      </m:oMathPara>
    </w:p>
    <w:p w14:paraId="3BD805CA" w14:textId="77777777" w:rsidR="00864DB2" w:rsidRPr="00E92997" w:rsidRDefault="00864DB2" w:rsidP="0011280B">
      <w:pPr>
        <w:rPr>
          <w:rFonts w:ascii="Latin Modern Math" w:hAnsi="Latin Modern Math" w:cs="CMU Serif Roman"/>
          <w:lang w:val="es-ES"/>
        </w:rPr>
      </w:pPr>
    </w:p>
    <w:p w14:paraId="704EBF03" w14:textId="52BCBE50" w:rsidR="00330D62" w:rsidRPr="00E92997" w:rsidRDefault="00330D62" w:rsidP="0011280B">
      <w:pPr>
        <w:rPr>
          <w:rFonts w:ascii="Latin Modern Math" w:hAnsi="Latin Modern Math" w:cs="CMU Serif Roman"/>
          <w:lang w:val="es-ES"/>
        </w:rPr>
      </w:pPr>
      <w:r w:rsidRPr="00E92997">
        <w:rPr>
          <w:rFonts w:ascii="Latin Modern Math" w:hAnsi="Latin Modern Math" w:cs="CMU Serif Roman"/>
          <w:lang w:val="es-ES"/>
        </w:rPr>
        <w:t>Dados retornos marginales</w:t>
      </w:r>
      <w:r w:rsidR="00864DB2" w:rsidRPr="00E92997">
        <w:rPr>
          <w:rFonts w:ascii="Latin Modern Math" w:hAnsi="Latin Modern Math" w:cs="CMU Serif Roman"/>
          <w:lang w:val="es-ES"/>
        </w:rPr>
        <w:t xml:space="preserve"> </w:t>
      </w:r>
      <w:r w:rsidR="004D1C07" w:rsidRPr="00E92997">
        <w:rPr>
          <w:rFonts w:ascii="Latin Modern Math" w:hAnsi="Latin Modern Math" w:cs="CMU Serif Roman"/>
          <w:lang w:val="es-ES"/>
        </w:rPr>
        <w:t xml:space="preserve">decrecientes </w:t>
      </w:r>
      <w:r w:rsidR="00864DB2" w:rsidRPr="00E92997">
        <w:rPr>
          <w:rFonts w:ascii="Latin Modern Math" w:hAnsi="Latin Modern Math" w:cs="CMU Serif Roman"/>
          <w:lang w:val="es-ES"/>
        </w:rPr>
        <w:t xml:space="preserve">a todo el capital, la desigualdad </w:t>
      </w:r>
      <m:oMath>
        <m:d>
          <m:dPr>
            <m:ctrlPr>
              <w:rPr>
                <w:rFonts w:ascii="Latin Modern Math" w:hAnsi="Latin Modern Math" w:cs="CMU Serif Roman"/>
                <w:lang w:val="es-ES"/>
              </w:rPr>
            </m:ctrlPr>
          </m:dPr>
          <m:e>
            <m:r>
              <m:rPr>
                <m:sty m:val="p"/>
              </m:rPr>
              <w:rPr>
                <w:rFonts w:ascii="Latin Modern Math" w:hAnsi="Latin Modern Math" w:cs="CMU Serif Roman"/>
                <w:lang w:val="es-ES"/>
              </w:rPr>
              <m:t>α+β</m:t>
            </m:r>
          </m:e>
        </m:d>
        <m:r>
          <m:rPr>
            <m:sty m:val="p"/>
          </m:rPr>
          <w:rPr>
            <w:rFonts w:ascii="Latin Modern Math" w:hAnsi="Latin Modern Math" w:cs="CMU Serif Roman"/>
            <w:lang w:val="es-ES"/>
          </w:rPr>
          <m:t>&lt;1</m:t>
        </m:r>
      </m:oMath>
      <w:r w:rsidR="00864DB2" w:rsidRPr="00E92997">
        <w:rPr>
          <w:rFonts w:ascii="Latin Modern Math" w:hAnsi="Latin Modern Math" w:cs="CMU Serif Roman"/>
          <w:lang w:val="es-ES"/>
        </w:rPr>
        <w:t xml:space="preserve"> se cumple. </w:t>
      </w:r>
      <w:r w:rsidR="004D1C07" w:rsidRPr="00E92997">
        <w:rPr>
          <w:rFonts w:ascii="Latin Modern Math" w:hAnsi="Latin Modern Math" w:cs="CMU Serif Roman"/>
          <w:lang w:val="es-ES"/>
        </w:rPr>
        <w:t>Así, este autovalor es negativo siempre y cuando trabajemos con una función de producción neoclásica.</w:t>
      </w:r>
    </w:p>
    <w:p w14:paraId="38D0CF07" w14:textId="465C29B3" w:rsidR="00E23978" w:rsidRPr="00E92997" w:rsidRDefault="00E23978" w:rsidP="00E23978">
      <w:pPr>
        <w:rPr>
          <w:rFonts w:ascii="Latin Modern Math" w:hAnsi="Latin Modern Math" w:cs="CMU Serif Roman"/>
          <w:lang w:val="es-ES"/>
        </w:rPr>
      </w:pPr>
      <w:r w:rsidRPr="00E92997">
        <w:rPr>
          <w:rFonts w:ascii="Latin Modern Math" w:hAnsi="Latin Modern Math" w:cs="CMU Serif Roman"/>
          <w:lang w:val="es-ES"/>
        </w:rPr>
        <w:t>Similarmente</w:t>
      </w:r>
      <w:r w:rsidR="00A90F40" w:rsidRPr="00E92997">
        <w:rPr>
          <w:rFonts w:ascii="Latin Modern Math" w:hAnsi="Latin Modern Math" w:cs="CMU Serif Roman"/>
          <w:lang w:val="es-ES"/>
        </w:rPr>
        <w:t xml:space="preserve"> para </w:t>
      </w:r>
      <m:oMath>
        <m:r>
          <w:rPr>
            <w:rFonts w:ascii="Latin Modern Math" w:hAnsi="Latin Modern Math" w:cs="CMU Serif Roman"/>
            <w:lang w:val="es-ES"/>
          </w:rPr>
          <m:t>d</m:t>
        </m:r>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r>
          <m:rPr>
            <m:sty m:val="p"/>
          </m:rPr>
          <w:rPr>
            <w:rFonts w:ascii="Latin Modern Math" w:hAnsi="Latin Modern Math" w:cs="CMU Serif Roman"/>
            <w:lang w:val="es-ES"/>
          </w:rPr>
          <m:t>-</m:t>
        </m:r>
        <m:rad>
          <m:radPr>
            <m:degHide m:val="1"/>
            <m:ctrlPr>
              <w:rPr>
                <w:rFonts w:ascii="Latin Modern Math" w:hAnsi="Latin Modern Math" w:cs="CMU Serif Roman"/>
                <w:lang w:val="es-ES"/>
              </w:rPr>
            </m:ctrlPr>
          </m:radPr>
          <m:deg/>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-2</m:t>
                    </m:r>
                  </m:e>
                </m:d>
              </m:e>
              <m:sup>
                <m:r>
                  <m:rPr>
                    <m:sty m:val="p"/>
                  </m:rPr>
                  <w:rPr>
                    <w:rFonts w:ascii="Latin Modern Math" w:hAnsi="Latin Modern Math" w:cs="CMU Serif Roman"/>
                    <w:lang w:val="es-ES"/>
                  </w:rPr>
                  <m:t>2</m:t>
                </m:r>
              </m:sup>
            </m:sSup>
            <m:r>
              <m:rPr>
                <m:sty m:val="p"/>
              </m:rPr>
              <w:rPr>
                <w:rFonts w:ascii="Latin Modern Math" w:hAnsi="Latin Modern Math" w:cs="CMU Serif Roman"/>
                <w:lang w:val="es-ES"/>
              </w:rPr>
              <m:t>-4</m:t>
            </m:r>
            <m:d>
              <m:dPr>
                <m:ctrlPr>
                  <w:rPr>
                    <w:rFonts w:ascii="Latin Modern Math" w:hAnsi="Latin Modern Math" w:cs="CMU Serif Roman"/>
                    <w:lang w:val="es-ES"/>
                  </w:rPr>
                </m:ctrlPr>
              </m:dPr>
              <m:e>
                <m:sSup>
                  <m:sSupPr>
                    <m:ctrlPr>
                      <w:rPr>
                        <w:rFonts w:ascii="Latin Modern Math" w:hAnsi="Latin Modern Math" w:cs="CMU Serif Roman"/>
                        <w:lang w:val="es-ES"/>
                      </w:rPr>
                    </m:ctrlPr>
                  </m:sSupPr>
                  <m:e>
                    <m:r>
                      <w:rPr>
                        <w:rFonts w:ascii="Latin Modern Math" w:hAnsi="Latin Modern Math" w:cs="CMU Serif Roman"/>
                        <w:lang w:val="es-ES"/>
                      </w:rPr>
                      <m:t>d</m:t>
                    </m:r>
                  </m:e>
                  <m:sup>
                    <m:r>
                      <m:rPr>
                        <m:sty m:val="p"/>
                      </m:rPr>
                      <w:rPr>
                        <w:rFonts w:ascii="Latin Modern Math" w:hAnsi="Latin Modern Math" w:cs="CMU Serif Roman"/>
                        <w:lang w:val="es-ES"/>
                      </w:rPr>
                      <m:t>2</m:t>
                    </m:r>
                  </m:sup>
                </m:sSup>
                <m:r>
                  <m:rPr>
                    <m:sty m:val="p"/>
                  </m:rPr>
                  <w:rPr>
                    <w:rFonts w:ascii="Latin Modern Math" w:hAnsi="Latin Modern Math" w:cs="CMU Serif Roman"/>
                    <w:lang w:val="es-ES"/>
                  </w:rPr>
                  <m:t>(1-</m:t>
                </m:r>
                <m:r>
                  <w:rPr>
                    <w:rFonts w:ascii="Latin Modern Math" w:hAnsi="Latin Modern Math" w:cs="CMU Serif Roman"/>
                    <w:lang w:val="es-ES"/>
                  </w:rPr>
                  <m:t>β</m:t>
                </m:r>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e>
            </m:d>
          </m:e>
        </m:rad>
        <m:r>
          <m:rPr>
            <m:sty m:val="p"/>
          </m:rPr>
          <w:rPr>
            <w:rFonts w:ascii="Latin Modern Math" w:hAnsi="Latin Modern Math" w:cs="CMU Serif Roman"/>
            <w:lang w:val="es-ES"/>
          </w:rPr>
          <m:t>&lt;0</m:t>
        </m:r>
      </m:oMath>
    </w:p>
    <w:p w14:paraId="638B56D3" w14:textId="2DB08E33" w:rsidR="00D43D75" w:rsidRPr="00E92997" w:rsidRDefault="00D43D75" w:rsidP="00D43D75">
      <w:pPr>
        <w:rPr>
          <w:rFonts w:ascii="Latin Modern Math" w:hAnsi="Latin Modern Math" w:cs="CMU Serif Roman"/>
          <w:lang w:val="es-ES"/>
        </w:rPr>
      </w:pPr>
      <m:oMathPara>
        <m:oMath>
          <m:r>
            <m:rPr>
              <m:sty m:val="p"/>
            </m:rPr>
            <w:rPr>
              <w:rFonts w:ascii="Latin Modern Math" w:hAnsi="Latin Modern Math" w:cs="CMU Serif Roman"/>
              <w:lang w:val="es-ES"/>
            </w:rPr>
            <m:t>(</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w:rPr>
              <w:rFonts w:ascii="Latin Modern Math" w:hAnsi="Latin Modern Math" w:cs="CMU Serif Roman"/>
              <w:lang w:val="es-ES"/>
            </w:rPr>
            <m:t>-2</m:t>
          </m:r>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α+β</m:t>
              </m:r>
            </m:e>
          </m:d>
          <m:r>
            <m:rPr>
              <m:sty m:val="p"/>
            </m:rPr>
            <w:rPr>
              <w:rFonts w:ascii="Latin Modern Math" w:hAnsi="Latin Modern Math" w:cs="CMU Serif Roman"/>
              <w:lang w:val="es-ES"/>
            </w:rPr>
            <m:t>&lt;0</m:t>
          </m:r>
        </m:oMath>
      </m:oMathPara>
    </w:p>
    <w:p w14:paraId="73B652C5" w14:textId="2E268489" w:rsidR="00D43D75" w:rsidRPr="00E92997" w:rsidRDefault="00E41D38" w:rsidP="00D43D75">
      <w:pPr>
        <w:rPr>
          <w:rFonts w:ascii="Latin Modern Math" w:hAnsi="Latin Modern Math" w:cs="CMU Serif Roman"/>
          <w:lang w:val="es-ES"/>
        </w:rPr>
      </w:pPr>
      <m:oMathPara>
        <m:oMath>
          <m:r>
            <m:rPr>
              <m:sty m:val="p"/>
            </m:rPr>
            <w:rPr>
              <w:rFonts w:ascii="Latin Modern Math" w:hAnsi="Latin Modern Math" w:cs="CMU Serif Roman"/>
              <w:lang w:val="es-ES"/>
            </w:rPr>
            <m:t>0</m:t>
          </m:r>
          <m:r>
            <m:rPr>
              <m:sty m:val="p"/>
            </m:rPr>
            <w:rPr>
              <w:rFonts w:ascii="Latin Modern Math" w:hAnsi="Latin Modern Math" w:cs="CMU Serif Roman"/>
              <w:lang w:val="es-ES"/>
            </w:rPr>
            <m:t>&lt;</m:t>
          </m:r>
          <m:r>
            <m:rPr>
              <m:sty m:val="p"/>
            </m:rPr>
            <w:rPr>
              <w:rFonts w:ascii="Latin Modern Math" w:hAnsi="Latin Modern Math" w:cs="CMU Serif Roman"/>
              <w:lang w:val="es-ES"/>
            </w:rPr>
            <m:t>2</m:t>
          </m:r>
        </m:oMath>
      </m:oMathPara>
    </w:p>
    <w:p w14:paraId="4CD1F7B3" w14:textId="63CC46AA" w:rsidR="007470F8" w:rsidRPr="00D16953" w:rsidRDefault="00E41D38" w:rsidP="00D16953">
      <w:pPr>
        <w:rPr>
          <w:rFonts w:ascii="Latin Modern Math" w:hAnsi="Latin Modern Math" w:cs="CMU Serif Roman"/>
          <w:lang w:val="es-ES"/>
        </w:rPr>
      </w:pPr>
      <w:r>
        <w:rPr>
          <w:rFonts w:ascii="Latin Modern Math" w:hAnsi="Latin Modern Math" w:cs="CMU Serif Roman"/>
          <w:lang w:val="es-ES"/>
        </w:rPr>
        <w:t xml:space="preserve">Se concluye </w:t>
      </w:r>
      <w:r w:rsidR="003F1F34">
        <w:rPr>
          <w:rFonts w:ascii="Latin Modern Math" w:hAnsi="Latin Modern Math" w:cs="CMU Serif Roman"/>
          <w:lang w:val="es-ES"/>
        </w:rPr>
        <w:t xml:space="preserve">entonces </w:t>
      </w:r>
      <w:r>
        <w:rPr>
          <w:rFonts w:ascii="Latin Modern Math" w:hAnsi="Latin Modern Math" w:cs="CMU Serif Roman"/>
          <w:lang w:val="es-ES"/>
        </w:rPr>
        <w:t xml:space="preserve">que </w:t>
      </w:r>
      <w:r w:rsidR="003F1F34">
        <w:rPr>
          <w:rFonts w:ascii="Latin Modern Math" w:hAnsi="Latin Modern Math" w:cs="CMU Serif Roman"/>
          <w:lang w:val="es-ES"/>
        </w:rPr>
        <w:t xml:space="preserve">siempre </w:t>
      </w:r>
      <w:r w:rsidR="00085515">
        <w:rPr>
          <w:rFonts w:ascii="Latin Modern Math" w:hAnsi="Latin Modern Math" w:cs="CMU Serif Roman"/>
          <w:lang w:val="es-ES"/>
        </w:rPr>
        <w:t xml:space="preserve">converge para el punto de equilibrio de </w:t>
      </w:r>
      <w:proofErr w:type="spellStart"/>
      <w:r w:rsidR="00085515" w:rsidRPr="00085515">
        <w:rPr>
          <w:rFonts w:ascii="Latin Modern Math" w:hAnsi="Latin Modern Math" w:cs="CMU Serif Roman"/>
          <w:i/>
          <w:iCs/>
          <w:lang w:val="es-ES"/>
        </w:rPr>
        <w:t>balan</w:t>
      </w:r>
      <w:r w:rsidR="00085515">
        <w:rPr>
          <w:rFonts w:ascii="Latin Modern Math" w:hAnsi="Latin Modern Math" w:cs="CMU Serif Roman"/>
          <w:i/>
          <w:iCs/>
          <w:lang w:val="es-ES"/>
        </w:rPr>
        <w:t>ced</w:t>
      </w:r>
      <w:proofErr w:type="spellEnd"/>
      <w:r w:rsidR="00085515">
        <w:rPr>
          <w:rFonts w:ascii="Latin Modern Math" w:hAnsi="Latin Modern Math" w:cs="CMU Serif Roman"/>
          <w:i/>
          <w:iCs/>
          <w:lang w:val="es-ES"/>
        </w:rPr>
        <w:t xml:space="preserve"> </w:t>
      </w:r>
      <w:proofErr w:type="spellStart"/>
      <w:r w:rsidR="00085515">
        <w:rPr>
          <w:rFonts w:ascii="Latin Modern Math" w:hAnsi="Latin Modern Math" w:cs="CMU Serif Roman"/>
          <w:i/>
          <w:iCs/>
          <w:lang w:val="es-ES"/>
        </w:rPr>
        <w:t>growth</w:t>
      </w:r>
      <w:proofErr w:type="spellEnd"/>
      <w:r w:rsidR="00085515">
        <w:rPr>
          <w:rFonts w:ascii="Latin Modern Math" w:hAnsi="Latin Modern Math" w:cs="CMU Serif Roman"/>
          <w:lang w:val="es-ES"/>
        </w:rPr>
        <w:t xml:space="preserve"> </w:t>
      </w:r>
      <w:r w:rsidR="00D16953">
        <w:rPr>
          <w:rFonts w:ascii="Latin Modern Math" w:hAnsi="Latin Modern Math" w:cs="CMU Serif Roman"/>
          <w:lang w:val="es-ES"/>
        </w:rPr>
        <w:t>si se usa una función neoclásica lo cual es esperado dados los supuestos del modelo</w:t>
      </w:r>
      <w:r w:rsidR="00085515">
        <w:rPr>
          <w:rFonts w:ascii="Latin Modern Math" w:hAnsi="Latin Modern Math" w:cs="CMU Serif Roman"/>
          <w:lang w:val="es-ES"/>
        </w:rPr>
        <w:t>.</w:t>
      </w:r>
      <w:r w:rsidR="00D16953">
        <w:rPr>
          <w:rFonts w:ascii="Latin Modern Math" w:hAnsi="Latin Modern Math" w:cs="CMU Serif Roman"/>
          <w:lang w:val="es-ES"/>
        </w:rPr>
        <w:t xml:space="preserve"> A continuación aplicamos valores a los parámetros que confirman la característica estacionaria </w:t>
      </w:r>
      <w:r w:rsidR="00AD3F25">
        <w:rPr>
          <w:rFonts w:ascii="Latin Modern Math" w:hAnsi="Latin Modern Math" w:cs="CMU Serif Roman"/>
          <w:lang w:val="es-ES"/>
        </w:rPr>
        <w:t>y llevo a cabo interpretaciones de los resultados.</w:t>
      </w:r>
    </w:p>
    <w:p w14:paraId="693F89F7" w14:textId="4B8647E7" w:rsidR="00C62DCC" w:rsidRPr="00D61E04" w:rsidRDefault="00C62DCC" w:rsidP="00D61E04">
      <w:pPr>
        <w:pStyle w:val="Heading2"/>
      </w:pPr>
      <w:r w:rsidRPr="00D61E04">
        <w:t>Parámetros y datos empíricos</w:t>
      </w:r>
    </w:p>
    <w:p w14:paraId="70EBCCC0" w14:textId="2F74351A" w:rsidR="00684889" w:rsidRPr="00E92997" w:rsidRDefault="00F86191" w:rsidP="005808CE">
      <w:pPr>
        <w:rPr>
          <w:rFonts w:ascii="Latin Modern Math" w:hAnsi="Latin Modern Math" w:cs="CMU Serif Roman"/>
          <w:lang w:val="es-ES"/>
        </w:rPr>
      </w:pPr>
      <w:r w:rsidRPr="00E92997">
        <w:rPr>
          <w:rFonts w:ascii="Latin Modern Math" w:hAnsi="Latin Modern Math" w:cs="CMU Serif Roman"/>
          <w:lang w:val="es-ES"/>
        </w:rPr>
        <w:t xml:space="preserve">Baumann &amp; </w:t>
      </w:r>
      <w:proofErr w:type="spellStart"/>
      <w:r w:rsidRPr="00E92997">
        <w:rPr>
          <w:rFonts w:ascii="Latin Modern Math" w:hAnsi="Latin Modern Math" w:cs="CMU Serif Roman"/>
          <w:lang w:val="es-ES"/>
        </w:rPr>
        <w:t>Cohan</w:t>
      </w:r>
      <w:proofErr w:type="spellEnd"/>
      <w:r w:rsidRPr="00E92997">
        <w:rPr>
          <w:rFonts w:ascii="Latin Modern Math" w:hAnsi="Latin Modern Math" w:cs="CMU Serif Roman"/>
          <w:lang w:val="es-ES"/>
        </w:rPr>
        <w:t xml:space="preserve"> en un estudio para el ministerio de economía en 2018 estimaron los parámetros fundamentales </w:t>
      </w:r>
      <w:r w:rsidR="00574032" w:rsidRPr="00E92997">
        <w:rPr>
          <w:rFonts w:ascii="Latin Modern Math" w:hAnsi="Latin Modern Math" w:cs="CMU Serif Roman"/>
          <w:lang w:val="es-ES"/>
        </w:rPr>
        <w:t xml:space="preserve">del modelo de Solow, en particular ponen el valor de </w:t>
      </w:r>
      <m:oMath>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δ</m:t>
        </m:r>
      </m:oMath>
      <w:r w:rsidR="00574032" w:rsidRPr="00E92997">
        <w:rPr>
          <w:rFonts w:ascii="Latin Modern Math" w:hAnsi="Latin Modern Math" w:cs="CMU Serif Roman"/>
          <w:lang w:val="es-ES"/>
        </w:rPr>
        <w:t xml:space="preserve"> en </w:t>
      </w:r>
      <m:oMath>
        <m:r>
          <m:rPr>
            <m:sty m:val="p"/>
          </m:rPr>
          <w:rPr>
            <w:rFonts w:ascii="Latin Modern Math" w:hAnsi="Latin Modern Math" w:cs="CMU Serif Roman"/>
            <w:lang w:val="es-ES"/>
          </w:rPr>
          <m:t>6,5%</m:t>
        </m:r>
      </m:oMath>
      <w:r w:rsidR="00574032" w:rsidRPr="00E92997">
        <w:rPr>
          <w:rFonts w:ascii="Latin Modern Math" w:hAnsi="Latin Modern Math" w:cs="CMU Serif Roman"/>
          <w:lang w:val="es-ES"/>
        </w:rPr>
        <w:t xml:space="preserve">, un poco más alto que la estimación de </w:t>
      </w:r>
      <w:bookmarkStart w:id="0" w:name="OLE_LINK1"/>
      <w:bookmarkStart w:id="1" w:name="OLE_LINK2"/>
      <w:r w:rsidR="00574032" w:rsidRPr="00E92997">
        <w:rPr>
          <w:rFonts w:ascii="Latin Modern Math" w:hAnsi="Latin Modern Math" w:cs="CMU Serif Roman"/>
          <w:lang w:val="es-ES"/>
        </w:rPr>
        <w:t>Mankiw, Romer &amp; Weil</w:t>
      </w:r>
      <w:bookmarkEnd w:id="0"/>
      <w:bookmarkEnd w:id="1"/>
      <w:r w:rsidR="00574032" w:rsidRPr="00E92997">
        <w:rPr>
          <w:rFonts w:ascii="Latin Modern Math" w:hAnsi="Latin Modern Math" w:cs="CMU Serif Roman"/>
          <w:lang w:val="es-ES"/>
        </w:rPr>
        <w:t xml:space="preserve">. El crecimiento de la población en ese momento venía siendo </w:t>
      </w:r>
      <m:oMath>
        <m:r>
          <m:rPr>
            <m:sty m:val="p"/>
          </m:rPr>
          <w:rPr>
            <w:rFonts w:ascii="Latin Modern Math" w:hAnsi="Latin Modern Math" w:cs="CMU Serif Roman"/>
            <w:lang w:val="es-ES"/>
          </w:rPr>
          <m:t>1,1%</m:t>
        </m:r>
      </m:oMath>
      <w:r w:rsidR="00574032" w:rsidRPr="00E92997">
        <w:rPr>
          <w:rFonts w:ascii="Latin Modern Math" w:hAnsi="Latin Modern Math" w:cs="CMU Serif Roman"/>
          <w:lang w:val="es-ES"/>
        </w:rPr>
        <w:t>, relativamente bajo y en los ultimos años no ha cambiado.</w:t>
      </w:r>
      <w:r w:rsidR="00E526C4" w:rsidRPr="00E92997">
        <w:rPr>
          <w:rFonts w:ascii="Latin Modern Math" w:hAnsi="Latin Modern Math" w:cs="CMU Serif Roman"/>
          <w:lang w:val="es-ES"/>
        </w:rPr>
        <w:t xml:space="preserve"> En cuanto al retorno total al capital </w:t>
      </w:r>
      <w:proofErr w:type="spellStart"/>
      <w:r w:rsidR="00E526C4" w:rsidRPr="00E92997">
        <w:rPr>
          <w:rFonts w:ascii="Latin Modern Math" w:hAnsi="Latin Modern Math" w:cs="CMU Serif Roman"/>
          <w:lang w:val="es-ES"/>
        </w:rPr>
        <w:t>fisico</w:t>
      </w:r>
      <w:proofErr w:type="spellEnd"/>
      <w:r w:rsidR="00E526C4" w:rsidRPr="00E92997">
        <w:rPr>
          <w:rFonts w:ascii="Latin Modern Math" w:hAnsi="Latin Modern Math" w:cs="CMU Serif Roman"/>
          <w:lang w:val="es-ES"/>
        </w:rPr>
        <w:t xml:space="preserve">, Baumann &amp; </w:t>
      </w:r>
      <w:proofErr w:type="spellStart"/>
      <w:r w:rsidR="00E526C4" w:rsidRPr="00E92997">
        <w:rPr>
          <w:rFonts w:ascii="Latin Modern Math" w:hAnsi="Latin Modern Math" w:cs="CMU Serif Roman"/>
          <w:lang w:val="es-ES"/>
        </w:rPr>
        <w:t>Cohan</w:t>
      </w:r>
      <w:proofErr w:type="spellEnd"/>
      <w:r w:rsidR="00E526C4" w:rsidRPr="00E92997">
        <w:rPr>
          <w:rFonts w:ascii="Latin Modern Math" w:hAnsi="Latin Modern Math" w:cs="CMU Serif Roman"/>
          <w:lang w:val="es-ES"/>
        </w:rPr>
        <w:t xml:space="preserve"> lo ponen </w:t>
      </w:r>
      <w:r w:rsidR="008D7B31" w:rsidRPr="00E92997">
        <w:rPr>
          <w:rFonts w:ascii="Latin Modern Math" w:hAnsi="Latin Modern Math" w:cs="CMU Serif Roman"/>
          <w:lang w:val="es-ES"/>
        </w:rPr>
        <w:t>cerca del</w:t>
      </w:r>
      <w:r w:rsidR="00E526C4" w:rsidRPr="00E92997">
        <w:rPr>
          <w:rFonts w:ascii="Latin Modern Math" w:hAnsi="Latin Modern Math" w:cs="CMU Serif Roman"/>
          <w:lang w:val="es-ES"/>
        </w:rPr>
        <w:t xml:space="preserve"> 4</w:t>
      </w:r>
      <w:r w:rsidR="008D7B31" w:rsidRPr="00E92997">
        <w:rPr>
          <w:rFonts w:ascii="Latin Modern Math" w:hAnsi="Latin Modern Math" w:cs="CMU Serif Roman"/>
          <w:lang w:val="es-ES"/>
        </w:rPr>
        <w:t>0</w:t>
      </w:r>
      <w:r w:rsidR="00E526C4" w:rsidRPr="00E92997">
        <w:rPr>
          <w:rFonts w:ascii="Latin Modern Math" w:hAnsi="Latin Modern Math" w:cs="CMU Serif Roman"/>
          <w:lang w:val="es-ES"/>
        </w:rPr>
        <w:t xml:space="preserve">%. </w:t>
      </w:r>
      <w:proofErr w:type="spellStart"/>
      <w:r w:rsidR="008D7B31" w:rsidRPr="00E92997">
        <w:rPr>
          <w:rFonts w:ascii="Latin Modern Math" w:hAnsi="Latin Modern Math" w:cs="CMU Serif Roman"/>
          <w:lang w:val="es-ES"/>
        </w:rPr>
        <w:t>Rezk</w:t>
      </w:r>
      <w:proofErr w:type="spellEnd"/>
      <w:r w:rsidR="008D7B31" w:rsidRPr="00E92997">
        <w:rPr>
          <w:rFonts w:ascii="Latin Modern Math" w:hAnsi="Latin Modern Math" w:cs="CMU Serif Roman"/>
          <w:lang w:val="es-ES"/>
        </w:rPr>
        <w:t xml:space="preserve">, </w:t>
      </w:r>
      <w:proofErr w:type="spellStart"/>
      <w:r w:rsidR="008D7B31" w:rsidRPr="00E92997">
        <w:rPr>
          <w:rFonts w:ascii="Latin Modern Math" w:hAnsi="Latin Modern Math" w:cs="CMU Serif Roman"/>
          <w:lang w:val="es-ES"/>
        </w:rPr>
        <w:t>Mignon</w:t>
      </w:r>
      <w:proofErr w:type="spellEnd"/>
      <w:r w:rsidR="008D7B31" w:rsidRPr="00E92997">
        <w:rPr>
          <w:rFonts w:ascii="Latin Modern Math" w:hAnsi="Latin Modern Math" w:cs="CMU Serif Roman"/>
          <w:lang w:val="es-ES"/>
        </w:rPr>
        <w:t xml:space="preserve"> &amp; Vega (2012) estiman los parámetros de un modelo aumentado y no simplemente el retorno al capital físico como hacen Baumann &amp; </w:t>
      </w:r>
      <w:proofErr w:type="spellStart"/>
      <w:r w:rsidR="008D7B31" w:rsidRPr="00E92997">
        <w:rPr>
          <w:rFonts w:ascii="Latin Modern Math" w:hAnsi="Latin Modern Math" w:cs="CMU Serif Roman"/>
          <w:lang w:val="es-ES"/>
        </w:rPr>
        <w:lastRenderedPageBreak/>
        <w:t>Cohan</w:t>
      </w:r>
      <w:proofErr w:type="spellEnd"/>
      <w:r w:rsidR="008D7B31" w:rsidRPr="00E92997">
        <w:rPr>
          <w:rFonts w:ascii="Latin Modern Math" w:hAnsi="Latin Modern Math" w:cs="CMU Serif Roman"/>
          <w:lang w:val="es-ES"/>
        </w:rPr>
        <w:t xml:space="preserve">. Si bien es más viejo, el retorno a las unidades de trabajo efectivas que proponen es bastante similar. </w:t>
      </w:r>
      <w:proofErr w:type="spellStart"/>
      <w:r w:rsidR="008D7B31" w:rsidRPr="00E92997">
        <w:rPr>
          <w:rFonts w:ascii="Latin Modern Math" w:hAnsi="Latin Modern Math" w:cs="CMU Serif Roman"/>
          <w:lang w:val="es-ES"/>
        </w:rPr>
        <w:t>Rezk</w:t>
      </w:r>
      <w:proofErr w:type="spellEnd"/>
      <w:r w:rsidR="008D7B31" w:rsidRPr="00E92997">
        <w:rPr>
          <w:rFonts w:ascii="Latin Modern Math" w:hAnsi="Latin Modern Math" w:cs="CMU Serif Roman"/>
          <w:lang w:val="es-ES"/>
        </w:rPr>
        <w:t xml:space="preserve">, </w:t>
      </w:r>
      <w:proofErr w:type="spellStart"/>
      <w:r w:rsidR="008D7B31" w:rsidRPr="00E92997">
        <w:rPr>
          <w:rFonts w:ascii="Latin Modern Math" w:hAnsi="Latin Modern Math" w:cs="CMU Serif Roman"/>
          <w:lang w:val="es-ES"/>
        </w:rPr>
        <w:t>Mignon</w:t>
      </w:r>
      <w:proofErr w:type="spellEnd"/>
      <w:r w:rsidR="008D7B31" w:rsidRPr="00E92997">
        <w:rPr>
          <w:rFonts w:ascii="Latin Modern Math" w:hAnsi="Latin Modern Math" w:cs="CMU Serif Roman"/>
          <w:lang w:val="es-ES"/>
        </w:rPr>
        <w:t xml:space="preserve"> &amp; Vega estiman que </w:t>
      </w:r>
      <m:oMath>
        <m:r>
          <m:rPr>
            <m:sty m:val="p"/>
          </m:rPr>
          <w:rPr>
            <w:rFonts w:ascii="Latin Modern Math" w:hAnsi="Latin Modern Math" w:cs="CMU Serif Roman"/>
            <w:lang w:val="es-ES"/>
          </w:rPr>
          <m:t>1-</m:t>
        </m:r>
        <m:r>
          <w:rPr>
            <w:rFonts w:ascii="Latin Modern Math" w:hAnsi="Latin Modern Math" w:cs="CMU Serif Roman"/>
            <w:lang w:val="es-ES"/>
          </w:rPr>
          <m:t>α</m:t>
        </m:r>
        <m:r>
          <m:rPr>
            <m:sty m:val="p"/>
          </m:rPr>
          <w:rPr>
            <w:rFonts w:ascii="Latin Modern Math" w:hAnsi="Latin Modern Math" w:cs="CMU Serif Roman"/>
            <w:lang w:val="es-ES"/>
          </w:rPr>
          <m:t>-</m:t>
        </m:r>
        <m:r>
          <w:rPr>
            <w:rFonts w:ascii="Latin Modern Math" w:hAnsi="Latin Modern Math" w:cs="CMU Serif Roman"/>
            <w:lang w:val="es-ES"/>
          </w:rPr>
          <m:t>β</m:t>
        </m:r>
        <m:r>
          <m:rPr>
            <m:sty m:val="p"/>
          </m:rPr>
          <w:rPr>
            <w:rFonts w:ascii="Latin Modern Math" w:hAnsi="Latin Modern Math" w:cs="CMU Serif Roman"/>
            <w:lang w:val="es-ES"/>
          </w:rPr>
          <m:t>=64%</m:t>
        </m:r>
      </m:oMath>
      <w:r w:rsidR="008D7B31" w:rsidRPr="00E92997">
        <w:rPr>
          <w:rFonts w:ascii="Latin Modern Math" w:hAnsi="Latin Modern Math" w:cs="CMU Serif Roman"/>
          <w:lang w:val="es-ES"/>
        </w:rPr>
        <w:t xml:space="preserve">, mientras que en Baumann &amp; Cohan es de 60%. </w:t>
      </w:r>
      <w:r w:rsidR="00020E34" w:rsidRPr="00E92997">
        <w:rPr>
          <w:rFonts w:ascii="Latin Modern Math" w:hAnsi="Latin Modern Math" w:cs="CMU Serif Roman"/>
          <w:lang w:val="es-ES"/>
        </w:rPr>
        <w:t xml:space="preserve">Vamos a seguir aproximadamente la estimación en </w:t>
      </w:r>
      <w:proofErr w:type="spellStart"/>
      <w:r w:rsidR="00020E34" w:rsidRPr="00E92997">
        <w:rPr>
          <w:rFonts w:ascii="Latin Modern Math" w:hAnsi="Latin Modern Math" w:cs="CMU Serif Roman"/>
          <w:lang w:val="es-ES"/>
        </w:rPr>
        <w:t>Rezk</w:t>
      </w:r>
      <w:proofErr w:type="spellEnd"/>
      <w:r w:rsidR="00020E34" w:rsidRPr="00E92997">
        <w:rPr>
          <w:rFonts w:ascii="Latin Modern Math" w:hAnsi="Latin Modern Math" w:cs="CMU Serif Roman"/>
          <w:lang w:val="es-ES"/>
        </w:rPr>
        <w:t xml:space="preserve">, </w:t>
      </w:r>
      <w:proofErr w:type="spellStart"/>
      <w:r w:rsidR="00020E34" w:rsidRPr="00E92997">
        <w:rPr>
          <w:rFonts w:ascii="Latin Modern Math" w:hAnsi="Latin Modern Math" w:cs="CMU Serif Roman"/>
          <w:lang w:val="es-ES"/>
        </w:rPr>
        <w:t>Mignon</w:t>
      </w:r>
      <w:proofErr w:type="spellEnd"/>
      <w:r w:rsidR="00020E34" w:rsidRPr="00E92997">
        <w:rPr>
          <w:rFonts w:ascii="Latin Modern Math" w:hAnsi="Latin Modern Math" w:cs="CMU Serif Roman"/>
          <w:lang w:val="es-ES"/>
        </w:rPr>
        <w:t xml:space="preserve"> &amp; Vega para </w:t>
      </w:r>
      <m:oMath>
        <m:r>
          <w:rPr>
            <w:rFonts w:ascii="Latin Modern Math" w:hAnsi="Latin Modern Math" w:cs="CMU Serif Roman"/>
            <w:lang w:val="es-ES"/>
          </w:rPr>
          <m:t>α</m:t>
        </m:r>
      </m:oMath>
      <w:r w:rsidR="00020E34" w:rsidRPr="00E92997">
        <w:rPr>
          <w:rFonts w:ascii="Latin Modern Math" w:hAnsi="Latin Modern Math" w:cs="CMU Serif Roman"/>
          <w:lang w:val="es-ES"/>
        </w:rPr>
        <w:t xml:space="preserve"> y </w:t>
      </w:r>
      <m:oMath>
        <m:r>
          <w:rPr>
            <w:rFonts w:ascii="Latin Modern Math" w:hAnsi="Latin Modern Math" w:cs="CMU Serif Roman"/>
            <w:lang w:val="es-ES"/>
          </w:rPr>
          <m:t>β</m:t>
        </m:r>
      </m:oMath>
      <w:r w:rsidR="00020E34" w:rsidRPr="00E92997">
        <w:rPr>
          <w:rFonts w:ascii="Latin Modern Math" w:hAnsi="Latin Modern Math" w:cs="CMU Serif Roman"/>
          <w:lang w:val="es-ES"/>
        </w:rPr>
        <w:t>.</w:t>
      </w:r>
    </w:p>
    <w:p w14:paraId="7E6DA23E" w14:textId="267D5541" w:rsidR="00684889" w:rsidRPr="00E92997" w:rsidRDefault="00325CD9" w:rsidP="005808CE">
      <w:pPr>
        <w:rPr>
          <w:rFonts w:ascii="Latin Modern Math" w:hAnsi="Latin Modern Math" w:cs="CMU Serif Roman"/>
          <w:lang w:val="es-ES"/>
        </w:rPr>
      </w:pPr>
      <m:oMathPara>
        <m:oMath>
          <m:r>
            <w:rPr>
              <w:rFonts w:ascii="Latin Modern Math" w:hAnsi="Latin Modern Math" w:cs="CMU Serif Roman"/>
              <w:lang w:val="es-ES"/>
            </w:rPr>
            <m:t>n</m:t>
          </m:r>
          <m:r>
            <m:rPr>
              <m:sty m:val="p"/>
            </m:rPr>
            <w:rPr>
              <w:rFonts w:ascii="Latin Modern Math" w:hAnsi="Latin Modern Math" w:cs="CMU Serif Roman"/>
              <w:lang w:val="es-ES"/>
            </w:rPr>
            <m:t>=1,1%</m:t>
          </m:r>
          <m:r>
            <m:rPr>
              <m:sty m:val="p"/>
            </m:rPr>
            <w:rPr>
              <w:rFonts w:ascii="Latin Modern Math" w:hAnsi="Latin Modern Math" w:cs="CMU Serif Roman"/>
              <w:lang w:val="es-ES"/>
            </w:rPr>
            <w:br/>
          </m:r>
        </m:oMath>
        <m:oMath>
          <m:r>
            <w:rPr>
              <w:rFonts w:ascii="Latin Modern Math" w:hAnsi="Latin Modern Math" w:cs="CMU Serif Roman"/>
              <w:lang w:val="es-ES"/>
            </w:rPr>
            <m:t>g</m:t>
          </m:r>
          <m:r>
            <m:rPr>
              <m:sty m:val="p"/>
            </m:rPr>
            <w:rPr>
              <w:rFonts w:ascii="Latin Modern Math" w:hAnsi="Latin Modern Math" w:cs="CMU Serif Roman"/>
              <w:lang w:val="es-ES"/>
            </w:rPr>
            <m:t>=0,5%</m:t>
          </m:r>
          <m:r>
            <m:rPr>
              <m:sty m:val="p"/>
            </m:rPr>
            <w:rPr>
              <w:rFonts w:ascii="Latin Modern Math" w:hAnsi="Latin Modern Math" w:cs="CMU Serif Roman"/>
              <w:lang w:val="es-ES"/>
            </w:rPr>
            <w:br/>
          </m:r>
        </m:oMath>
        <m:oMath>
          <m:r>
            <w:rPr>
              <w:rFonts w:ascii="Latin Modern Math" w:hAnsi="Latin Modern Math" w:cs="CMU Serif Roman"/>
              <w:lang w:val="es-ES"/>
            </w:rPr>
            <m:t>δ</m:t>
          </m:r>
          <m:r>
            <m:rPr>
              <m:sty m:val="p"/>
            </m:rPr>
            <w:rPr>
              <w:rFonts w:ascii="Latin Modern Math" w:hAnsi="Latin Modern Math" w:cs="CMU Serif Roman"/>
              <w:lang w:val="es-ES"/>
            </w:rPr>
            <m:t>=6%</m:t>
          </m:r>
          <m:r>
            <m:rPr>
              <m:sty m:val="p"/>
            </m:rPr>
            <w:rPr>
              <w:rFonts w:ascii="Latin Modern Math" w:hAnsi="Latin Modern Math" w:cs="CMU Serif Roman"/>
              <w:lang w:val="es-ES"/>
            </w:rPr>
            <w:br/>
          </m:r>
        </m:oMath>
        <m:oMath>
          <m:r>
            <w:rPr>
              <w:rFonts w:ascii="Latin Modern Math" w:hAnsi="Latin Modern Math" w:cs="CMU Serif Roman"/>
              <w:lang w:val="es-ES"/>
            </w:rPr>
            <m:t>α</m:t>
          </m:r>
          <m:r>
            <m:rPr>
              <m:sty m:val="p"/>
            </m:rPr>
            <w:rPr>
              <w:rFonts w:ascii="Latin Modern Math" w:hAnsi="Latin Modern Math" w:cs="CMU Serif Roman"/>
              <w:lang w:val="es-ES"/>
            </w:rPr>
            <m:t>=30%</m:t>
          </m:r>
          <m:r>
            <m:rPr>
              <m:sty m:val="p"/>
            </m:rPr>
            <w:rPr>
              <w:rFonts w:ascii="Latin Modern Math" w:hAnsi="Latin Modern Math" w:cs="CMU Serif Roman"/>
              <w:lang w:val="es-ES"/>
            </w:rPr>
            <w:br/>
          </m:r>
        </m:oMath>
        <m:oMath>
          <m:r>
            <w:rPr>
              <w:rFonts w:ascii="Latin Modern Math" w:hAnsi="Latin Modern Math" w:cs="CMU Serif Roman"/>
              <w:lang w:val="es-ES"/>
            </w:rPr>
            <m:t>β</m:t>
          </m:r>
          <m:r>
            <m:rPr>
              <m:sty m:val="p"/>
            </m:rPr>
            <w:rPr>
              <w:rFonts w:ascii="Latin Modern Math" w:hAnsi="Latin Modern Math" w:cs="CMU Serif Roman"/>
              <w:lang w:val="es-ES"/>
            </w:rPr>
            <m:t>=10%</m:t>
          </m:r>
        </m:oMath>
      </m:oMathPara>
    </w:p>
    <w:p w14:paraId="79D9B3EE" w14:textId="2B7098E8" w:rsidR="00A011E0" w:rsidRPr="00E92997" w:rsidRDefault="00574032" w:rsidP="005808CE">
      <w:pPr>
        <w:rPr>
          <w:rFonts w:ascii="Latin Modern Math" w:hAnsi="Latin Modern Math" w:cs="CMU Serif Roman"/>
          <w:lang w:val="es-ES"/>
        </w:rPr>
      </w:pPr>
      <w:r w:rsidRPr="00E92997">
        <w:rPr>
          <w:rFonts w:ascii="Latin Modern Math" w:hAnsi="Latin Modern Math" w:cs="CMU Serif Roman"/>
          <w:lang w:val="es-ES"/>
        </w:rPr>
        <w:t>Con respecto a la tasa de ahorro, p</w:t>
      </w:r>
      <w:r w:rsidR="00F67C34" w:rsidRPr="00E92997">
        <w:rPr>
          <w:rFonts w:ascii="Latin Modern Math" w:hAnsi="Latin Modern Math" w:cs="CMU Serif Roman"/>
          <w:lang w:val="es-ES"/>
        </w:rPr>
        <w:t xml:space="preserve">or ahora vamos a dejar </w:t>
      </w:r>
      <w:r w:rsidR="00835416" w:rsidRPr="00E92997">
        <w:rPr>
          <w:rFonts w:ascii="Latin Modern Math" w:hAnsi="Latin Modern Math" w:cs="CMU Serif Roman"/>
          <w:lang w:val="es-ES"/>
        </w:rPr>
        <w:t xml:space="preserve">el supuesto que hacen en un principio Mankiw, </w:t>
      </w:r>
      <w:proofErr w:type="spellStart"/>
      <w:r w:rsidR="00835416" w:rsidRPr="00E92997">
        <w:rPr>
          <w:rFonts w:ascii="Latin Modern Math" w:hAnsi="Latin Modern Math" w:cs="CMU Serif Roman"/>
          <w:lang w:val="es-ES"/>
        </w:rPr>
        <w:t>Romer</w:t>
      </w:r>
      <w:proofErr w:type="spellEnd"/>
      <w:r w:rsidR="00835416" w:rsidRPr="00E92997">
        <w:rPr>
          <w:rFonts w:ascii="Latin Modern Math" w:hAnsi="Latin Modern Math" w:cs="CMU Serif Roman"/>
          <w:lang w:val="es-ES"/>
        </w:rPr>
        <w:t xml:space="preserve"> &amp; Weil y </w:t>
      </w:r>
      <w:r w:rsidRPr="00E92997">
        <w:rPr>
          <w:rFonts w:ascii="Latin Modern Math" w:hAnsi="Latin Modern Math" w:cs="CMU Serif Roman"/>
          <w:lang w:val="es-ES"/>
        </w:rPr>
        <w:t xml:space="preserve">también </w:t>
      </w:r>
      <w:proofErr w:type="spellStart"/>
      <w:r w:rsidR="00835416" w:rsidRPr="00E92997">
        <w:rPr>
          <w:rFonts w:ascii="Latin Modern Math" w:hAnsi="Latin Modern Math" w:cs="CMU Serif Roman"/>
          <w:lang w:val="es-ES"/>
        </w:rPr>
        <w:t>Acemoglu</w:t>
      </w:r>
      <w:proofErr w:type="spellEnd"/>
      <w:r w:rsidR="00835416" w:rsidRPr="00E92997">
        <w:rPr>
          <w:rFonts w:ascii="Latin Modern Math" w:hAnsi="Latin Modern Math" w:cs="CMU Serif Roman"/>
          <w:lang w:val="es-ES"/>
        </w:rPr>
        <w:t xml:space="preserve"> de </w:t>
      </w:r>
      <w:r w:rsidRPr="00E92997">
        <w:rPr>
          <w:rFonts w:ascii="Latin Modern Math" w:hAnsi="Latin Modern Math" w:cs="CMU Serif Roman"/>
          <w:lang w:val="es-ES"/>
        </w:rPr>
        <w:t>un</w:t>
      </w:r>
      <w:r w:rsidR="00835416" w:rsidRPr="00E92997">
        <w:rPr>
          <w:rFonts w:ascii="Latin Modern Math" w:hAnsi="Latin Modern Math" w:cs="CMU Serif Roman"/>
          <w:lang w:val="es-ES"/>
        </w:rPr>
        <w:t xml:space="preserve"> mismo nivel de ahorro para ambos capital </w:t>
      </w:r>
      <w:r w:rsidR="00D61E04" w:rsidRPr="00E92997">
        <w:rPr>
          <w:rFonts w:ascii="Latin Modern Math" w:hAnsi="Latin Modern Math" w:cs="CMU Serif Roman"/>
          <w:lang w:val="es-ES"/>
        </w:rPr>
        <w:t>físico</w:t>
      </w:r>
      <w:r w:rsidR="00835416" w:rsidRPr="00E92997">
        <w:rPr>
          <w:rFonts w:ascii="Latin Modern Math" w:hAnsi="Latin Modern Math" w:cs="CMU Serif Roman"/>
          <w:lang w:val="es-ES"/>
        </w:rPr>
        <w:t xml:space="preserve"> y humano. El dato sale </w:t>
      </w:r>
      <w:r w:rsidR="00D61E04" w:rsidRPr="00E92997">
        <w:rPr>
          <w:rFonts w:ascii="Latin Modern Math" w:hAnsi="Latin Modern Math" w:cs="CMU Serif Roman"/>
          <w:lang w:val="es-ES"/>
        </w:rPr>
        <w:t>también</w:t>
      </w:r>
      <w:r w:rsidR="00835416" w:rsidRPr="00E92997">
        <w:rPr>
          <w:rFonts w:ascii="Latin Modern Math" w:hAnsi="Latin Modern Math" w:cs="CMU Serif Roman"/>
          <w:lang w:val="es-ES"/>
        </w:rPr>
        <w:t xml:space="preserve"> de </w:t>
      </w:r>
      <w:r w:rsidRPr="00E92997">
        <w:rPr>
          <w:rFonts w:ascii="Latin Modern Math" w:hAnsi="Latin Modern Math" w:cs="CMU Serif Roman"/>
          <w:lang w:val="es-ES"/>
        </w:rPr>
        <w:t xml:space="preserve">Baumann &amp; </w:t>
      </w:r>
      <w:proofErr w:type="spellStart"/>
      <w:r w:rsidRPr="00E92997">
        <w:rPr>
          <w:rFonts w:ascii="Latin Modern Math" w:hAnsi="Latin Modern Math" w:cs="CMU Serif Roman"/>
          <w:lang w:val="es-ES"/>
        </w:rPr>
        <w:t>Cohan</w:t>
      </w:r>
      <w:proofErr w:type="spellEnd"/>
      <w:r w:rsidRPr="00E92997">
        <w:rPr>
          <w:rFonts w:ascii="Latin Modern Math" w:hAnsi="Latin Modern Math" w:cs="CMU Serif Roman"/>
          <w:lang w:val="es-ES"/>
        </w:rPr>
        <w:t xml:space="preserve"> que </w:t>
      </w:r>
      <w:r w:rsidR="00D61E04" w:rsidRPr="00E92997">
        <w:rPr>
          <w:rFonts w:ascii="Latin Modern Math" w:hAnsi="Latin Modern Math" w:cs="CMU Serif Roman"/>
          <w:lang w:val="es-ES"/>
        </w:rPr>
        <w:t>ponen</w:t>
      </w:r>
      <w:r w:rsidRPr="00E92997">
        <w:rPr>
          <w:rFonts w:ascii="Latin Modern Math" w:hAnsi="Latin Modern Math" w:cs="CMU Serif Roman"/>
          <w:lang w:val="es-ES"/>
        </w:rPr>
        <w:t xml:space="preserve"> la </w:t>
      </w:r>
      <w:r w:rsidR="00D61E04" w:rsidRPr="00E92997">
        <w:rPr>
          <w:rFonts w:ascii="Latin Modern Math" w:hAnsi="Latin Modern Math" w:cs="CMU Serif Roman"/>
          <w:lang w:val="es-ES"/>
        </w:rPr>
        <w:t>inversión</w:t>
      </w:r>
      <w:r w:rsidRPr="00E92997">
        <w:rPr>
          <w:rFonts w:ascii="Latin Modern Math" w:hAnsi="Latin Modern Math" w:cs="CMU Serif Roman"/>
          <w:lang w:val="es-ES"/>
        </w:rPr>
        <w:t xml:space="preserve"> privada en capital sobre PBI cerca del 20%.</w:t>
      </w:r>
      <w:r w:rsidR="00E526C4" w:rsidRPr="00E92997">
        <w:rPr>
          <w:rFonts w:ascii="Latin Modern Math" w:hAnsi="Latin Modern Math" w:cs="CMU Serif Roman"/>
          <w:lang w:val="es-ES"/>
        </w:rPr>
        <w:t xml:space="preserve"> Comenzamos entonces con esta estimación:</w:t>
      </w:r>
    </w:p>
    <w:p w14:paraId="4E078D12" w14:textId="22BAD511" w:rsidR="00883E30" w:rsidRPr="00E92997" w:rsidRDefault="00AD3F25" w:rsidP="005808CE">
      <w:pPr>
        <w:rPr>
          <w:rFonts w:ascii="Latin Modern Math" w:hAnsi="Latin Modern Math" w:cs="CMU Serif Roman"/>
          <w:lang w:val="es-ES"/>
        </w:rPr>
      </w:pPr>
      <m:oMathPara>
        <m:oMath>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=10%</m:t>
          </m:r>
        </m:oMath>
      </m:oMathPara>
    </w:p>
    <w:p w14:paraId="47D7F430" w14:textId="7A2E86FC" w:rsidR="00883E30" w:rsidRPr="00E92997" w:rsidRDefault="00883E30" w:rsidP="005808CE">
      <w:pPr>
        <w:rPr>
          <w:rFonts w:ascii="Latin Modern Math" w:hAnsi="Latin Modern Math" w:cs="CMU Serif Roman"/>
          <w:lang w:val="es-ES"/>
        </w:rPr>
      </w:pPr>
      <w:r w:rsidRPr="00E92997">
        <w:rPr>
          <w:rFonts w:ascii="Latin Modern Math" w:hAnsi="Latin Modern Math" w:cs="CMU Serif Roman"/>
          <w:lang w:val="es-ES"/>
        </w:rPr>
        <w:t>Reemplazando estos valores en la función:</w:t>
      </w:r>
    </w:p>
    <w:p w14:paraId="4413187F" w14:textId="40AF3BAF" w:rsidR="00684889" w:rsidRPr="00E92997" w:rsidRDefault="00325CD9" w:rsidP="005808CE">
      <w:pPr>
        <w:rPr>
          <w:rFonts w:ascii="Latin Modern Math" w:hAnsi="Latin Modern Math" w:cs="CMU Serif Roman"/>
          <w:lang w:val="es-ES"/>
        </w:rPr>
      </w:pPr>
      <m:oMathPara>
        <m:oMath>
          <m:r>
            <w:rPr>
              <w:rFonts w:ascii="Latin Modern Math" w:hAnsi="Latin Modern Math" w:cs="CMU Serif Roman"/>
              <w:lang w:val="es-ES"/>
            </w:rPr>
            <m:t>f</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w:rPr>
                      <w:rFonts w:ascii="Latin Modern Math" w:hAnsi="Latin Modern Math" w:cs="CMU Serif Roman"/>
                      <w:lang w:val="es-ES"/>
                    </w:rPr>
                    <m:t>k</m:t>
                  </m:r>
                </m:e>
                <m:e>
                  <m:r>
                    <w:rPr>
                      <w:rFonts w:ascii="Latin Modern Math" w:hAnsi="Latin Modern Math" w:cs="CMU Serif Roman"/>
                      <w:lang w:val="es-ES"/>
                    </w:rPr>
                    <m:t>h</m:t>
                  </m:r>
                </m:e>
              </m:eqArr>
            </m:e>
          </m:d>
          <m:r>
            <m:rPr>
              <m:sty m:val="p"/>
            </m:rPr>
            <w:rPr>
              <w:rFonts w:ascii="Latin Modern Math" w:hAnsi="Latin Modern Math" w:cs="CMU Serif Roman"/>
              <w:lang w:val="es-ES"/>
            </w:rPr>
            <m:t> =</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0,3</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0,10</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0,06+0,005+0,011</m:t>
                      </m:r>
                    </m:e>
                  </m:d>
                  <m:r>
                    <m:rPr>
                      <m:sty m:val="p"/>
                    </m:rPr>
                    <w:rPr>
                      <w:rFonts w:ascii="Latin Modern Math" w:hAnsi="Latin Modern Math" w:cs="CMU Serif Roman"/>
                      <w:lang w:val="es-ES"/>
                    </w:rPr>
                    <m:t>·</m:t>
                  </m:r>
                  <m:r>
                    <w:rPr>
                      <w:rFonts w:ascii="Latin Modern Math" w:hAnsi="Latin Modern Math" w:cs="CMU Serif Roman"/>
                      <w:lang w:val="es-ES"/>
                    </w:rPr>
                    <m:t>k</m:t>
                  </m:r>
                </m:e>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0,3</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0,10</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0,06+0,005+0,011</m:t>
                      </m:r>
                    </m:e>
                  </m:d>
                  <m:r>
                    <m:rPr>
                      <m:sty m:val="p"/>
                    </m:rPr>
                    <w:rPr>
                      <w:rFonts w:ascii="Latin Modern Math" w:hAnsi="Latin Modern Math" w:cs="CMU Serif Roman"/>
                      <w:lang w:val="es-ES"/>
                    </w:rPr>
                    <m:t>·</m:t>
                  </m:r>
                  <m:r>
                    <w:rPr>
                      <w:rFonts w:ascii="Latin Modern Math" w:hAnsi="Latin Modern Math" w:cs="CMU Serif Roman"/>
                      <w:lang w:val="es-ES"/>
                    </w:rPr>
                    <m:t>h</m:t>
                  </m:r>
                </m:e>
              </m:eqArr>
            </m:e>
          </m:d>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0,3</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0,1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0,76</m:t>
                      </m:r>
                    </m:e>
                  </m:d>
                  <m:r>
                    <m:rPr>
                      <m:sty m:val="p"/>
                    </m:rPr>
                    <w:rPr>
                      <w:rFonts w:ascii="Latin Modern Math" w:hAnsi="Latin Modern Math" w:cs="CMU Serif Roman"/>
                      <w:lang w:val="es-ES"/>
                    </w:rPr>
                    <m:t>·</m:t>
                  </m:r>
                  <m:r>
                    <w:rPr>
                      <w:rFonts w:ascii="Latin Modern Math" w:hAnsi="Latin Modern Math" w:cs="CMU Serif Roman"/>
                      <w:lang w:val="es-ES"/>
                    </w:rPr>
                    <m:t>k</m:t>
                  </m:r>
                </m:e>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0,3</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0,1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0,76</m:t>
                      </m:r>
                    </m:e>
                  </m:d>
                  <m:r>
                    <m:rPr>
                      <m:sty m:val="p"/>
                    </m:rPr>
                    <w:rPr>
                      <w:rFonts w:ascii="Latin Modern Math" w:hAnsi="Latin Modern Math" w:cs="CMU Serif Roman"/>
                      <w:lang w:val="es-ES"/>
                    </w:rPr>
                    <m:t>·</m:t>
                  </m:r>
                  <m:r>
                    <w:rPr>
                      <w:rFonts w:ascii="Latin Modern Math" w:hAnsi="Latin Modern Math" w:cs="CMU Serif Roman"/>
                      <w:lang w:val="es-ES"/>
                    </w:rPr>
                    <m:t>h</m:t>
                  </m:r>
                </m:e>
              </m:eqArr>
            </m:e>
          </m:d>
        </m:oMath>
      </m:oMathPara>
    </w:p>
    <w:p w14:paraId="475500AC" w14:textId="0607227D" w:rsidR="00883E30" w:rsidRPr="00E92997" w:rsidRDefault="00883E30" w:rsidP="005808CE">
      <w:pPr>
        <w:rPr>
          <w:rFonts w:ascii="Latin Modern Math" w:hAnsi="Latin Modern Math" w:cs="CMU Serif Roman"/>
          <w:lang w:val="es-ES"/>
        </w:rPr>
      </w:pPr>
      <w:r w:rsidRPr="00E92997">
        <w:rPr>
          <w:rFonts w:ascii="Latin Modern Math" w:hAnsi="Latin Modern Math" w:cs="CMU Serif Roman"/>
          <w:lang w:val="es-ES"/>
        </w:rPr>
        <w:t>Y obtenemos los siguientes puntos de equilibrio:</w:t>
      </w:r>
    </w:p>
    <w:p w14:paraId="413296F4" w14:textId="268CE53F" w:rsidR="00684889" w:rsidRPr="00E92997" w:rsidRDefault="00AD3F25" w:rsidP="00684889">
      <w:pPr>
        <w:rPr>
          <w:rFonts w:ascii="Latin Modern Math" w:hAnsi="Latin Modern Math" w:cs="CMU Serif Roman"/>
          <w:lang w:val="es-ES"/>
        </w:rPr>
      </w:pPr>
      <m:oMathPara>
        <m:oMath>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p>
                        <m:sSupPr>
                          <m:ctrlPr>
                            <w:rPr>
                              <w:rFonts w:ascii="Latin Modern Math" w:hAnsi="Latin Modern Math" w:cs="CMU Serif Roman"/>
                              <w:lang w:val="es-ES"/>
                            </w:rPr>
                          </m:ctrlPr>
                        </m:sSupPr>
                        <m:e>
                          <m:r>
                            <m:rPr>
                              <m:sty m:val="p"/>
                            </m:rPr>
                            <w:rPr>
                              <w:rFonts w:ascii="Latin Modern Math" w:hAnsi="Latin Modern Math" w:cs="CMU Serif Roman"/>
                              <w:lang w:val="es-ES"/>
                            </w:rPr>
                            <m:t>0,1</m:t>
                          </m:r>
                        </m:e>
                        <m:sup>
                          <m:r>
                            <m:rPr>
                              <m:sty m:val="p"/>
                            </m:rPr>
                            <w:rPr>
                              <w:rFonts w:ascii="Latin Modern Math" w:hAnsi="Latin Modern Math" w:cs="CMU Serif Roman"/>
                              <w:lang w:val="es-ES"/>
                            </w:rPr>
                            <m:t>0,9</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0,1</m:t>
                          </m:r>
                        </m:e>
                        <m:sup>
                          <m:r>
                            <m:rPr>
                              <m:sty m:val="p"/>
                            </m:rPr>
                            <w:rPr>
                              <w:rFonts w:ascii="Latin Modern Math" w:hAnsi="Latin Modern Math" w:cs="CMU Serif Roman"/>
                              <w:lang w:val="es-ES"/>
                            </w:rPr>
                            <m:t>0,1</m:t>
                          </m:r>
                        </m:sup>
                      </m:sSup>
                    </m:num>
                    <m:den>
                      <m:r>
                        <m:rPr>
                          <m:sty m:val="p"/>
                        </m:rPr>
                        <w:rPr>
                          <w:rFonts w:ascii="Latin Modern Math" w:hAnsi="Latin Modern Math" w:cs="CMU Serif Roman"/>
                          <w:lang w:val="es-ES"/>
                        </w:rPr>
                        <m:t>0,76</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0,6</m:t>
                  </m:r>
                </m:den>
              </m:f>
            </m:sup>
          </m:sSup>
          <m:r>
            <m:rPr>
              <m:sty m:val="p"/>
            </m:rPr>
            <w:rPr>
              <w:rFonts w:ascii="Latin Modern Math" w:hAnsi="Latin Modern Math" w:cs="CMU Serif Roman"/>
              <w:lang w:val="es-ES"/>
            </w:rPr>
            <m:t>=0.034039…</m:t>
          </m:r>
        </m:oMath>
      </m:oMathPara>
    </w:p>
    <w:p w14:paraId="4680BA21" w14:textId="188E9DC2" w:rsidR="00684889" w:rsidRPr="00E92997" w:rsidRDefault="00AD3F25" w:rsidP="00684889">
      <w:pPr>
        <w:rPr>
          <w:rFonts w:ascii="Latin Modern Math" w:hAnsi="Latin Modern Math" w:cs="CMU Serif Roman"/>
          <w:lang w:val="es-ES"/>
        </w:rPr>
      </w:pPr>
      <m:oMathPara>
        <m:oMath>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d>
                <m:dPr>
                  <m:begChr m:val="["/>
                  <m:endChr m:val="]"/>
                  <m:ctrlPr>
                    <w:rPr>
                      <w:rFonts w:ascii="Latin Modern Math" w:hAnsi="Latin Modern Math" w:cs="CMU Serif Roman"/>
                      <w:lang w:val="es-ES"/>
                    </w:rPr>
                  </m:ctrlPr>
                </m:dPr>
                <m:e>
                  <m:f>
                    <m:fPr>
                      <m:ctrlPr>
                        <w:rPr>
                          <w:rFonts w:ascii="Latin Modern Math" w:hAnsi="Latin Modern Math" w:cs="CMU Serif Roman"/>
                          <w:lang w:val="es-ES"/>
                        </w:rPr>
                      </m:ctrlPr>
                    </m:fPr>
                    <m:num>
                      <m:sSup>
                        <m:sSupPr>
                          <m:ctrlPr>
                            <w:rPr>
                              <w:rFonts w:ascii="Latin Modern Math" w:hAnsi="Latin Modern Math" w:cs="CMU Serif Roman"/>
                              <w:lang w:val="es-ES"/>
                            </w:rPr>
                          </m:ctrlPr>
                        </m:sSupPr>
                        <m:e>
                          <m:r>
                            <m:rPr>
                              <m:sty m:val="p"/>
                            </m:rPr>
                            <w:rPr>
                              <w:rFonts w:ascii="Latin Modern Math" w:hAnsi="Latin Modern Math" w:cs="CMU Serif Roman"/>
                              <w:lang w:val="es-ES"/>
                            </w:rPr>
                            <m:t>0,1</m:t>
                          </m:r>
                        </m:e>
                        <m:sup>
                          <m:r>
                            <m:rPr>
                              <m:sty m:val="p"/>
                            </m:rPr>
                            <w:rPr>
                              <w:rFonts w:ascii="Latin Modern Math" w:hAnsi="Latin Modern Math" w:cs="CMU Serif Roman"/>
                              <w:lang w:val="es-ES"/>
                            </w:rPr>
                            <m:t>0,3</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0,1</m:t>
                          </m:r>
                        </m:e>
                        <m:sup>
                          <m:r>
                            <m:rPr>
                              <m:sty m:val="p"/>
                            </m:rPr>
                            <w:rPr>
                              <w:rFonts w:ascii="Latin Modern Math" w:hAnsi="Latin Modern Math" w:cs="CMU Serif Roman"/>
                              <w:lang w:val="es-ES"/>
                            </w:rPr>
                            <m:t>0,7</m:t>
                          </m:r>
                        </m:sup>
                      </m:sSup>
                    </m:num>
                    <m:den>
                      <m:r>
                        <m:rPr>
                          <m:sty m:val="p"/>
                        </m:rPr>
                        <w:rPr>
                          <w:rFonts w:ascii="Latin Modern Math" w:hAnsi="Latin Modern Math" w:cs="CMU Serif Roman"/>
                          <w:lang w:val="es-ES"/>
                        </w:rPr>
                        <m:t>0,76</m:t>
                      </m:r>
                    </m:den>
                  </m:f>
                </m:e>
              </m:d>
            </m:e>
            <m:sup>
              <m:f>
                <m:fPr>
                  <m:ctrlPr>
                    <w:rPr>
                      <w:rFonts w:ascii="Latin Modern Math" w:hAnsi="Latin Modern Math" w:cs="CMU Serif Roman"/>
                      <w:lang w:val="es-ES"/>
                    </w:rPr>
                  </m:ctrlPr>
                </m:fPr>
                <m:num>
                  <m:r>
                    <m:rPr>
                      <m:sty m:val="p"/>
                    </m:rPr>
                    <w:rPr>
                      <w:rFonts w:ascii="Latin Modern Math" w:hAnsi="Latin Modern Math" w:cs="CMU Serif Roman"/>
                      <w:lang w:val="es-ES"/>
                    </w:rPr>
                    <m:t>1</m:t>
                  </m:r>
                </m:num>
                <m:den>
                  <m:r>
                    <m:rPr>
                      <m:sty m:val="p"/>
                    </m:rPr>
                    <w:rPr>
                      <w:rFonts w:ascii="Latin Modern Math" w:hAnsi="Latin Modern Math" w:cs="CMU Serif Roman"/>
                      <w:lang w:val="es-ES"/>
                    </w:rPr>
                    <m:t>0,6</m:t>
                  </m:r>
                </m:den>
              </m:f>
            </m:sup>
          </m:sSup>
          <m:r>
            <m:rPr>
              <m:sty m:val="p"/>
            </m:rPr>
            <w:rPr>
              <w:rFonts w:ascii="Latin Modern Math" w:hAnsi="Latin Modern Math" w:cs="CMU Serif Roman"/>
              <w:lang w:val="es-ES"/>
            </w:rPr>
            <m:t>=0.034039…</m:t>
          </m:r>
        </m:oMath>
      </m:oMathPara>
    </w:p>
    <w:p w14:paraId="7ABBA208" w14:textId="77777777" w:rsidR="000450EA" w:rsidRPr="00E92997" w:rsidRDefault="000450EA" w:rsidP="00684889">
      <w:pPr>
        <w:rPr>
          <w:rFonts w:ascii="Latin Modern Math" w:hAnsi="Latin Modern Math" w:cs="CMU Serif Roman"/>
          <w:lang w:val="es-ES"/>
        </w:rPr>
      </w:pPr>
    </w:p>
    <w:p w14:paraId="2E0EBA20" w14:textId="3CB43517" w:rsidR="00883E30" w:rsidRPr="00E92997" w:rsidRDefault="00A36110" w:rsidP="00684889">
      <w:pPr>
        <w:rPr>
          <w:rFonts w:ascii="Latin Modern Math" w:hAnsi="Latin Modern Math" w:cs="CMU Serif Roman"/>
          <w:lang w:val="es-ES"/>
        </w:rPr>
      </w:pPr>
      <w:r w:rsidRPr="00E92997">
        <w:rPr>
          <w:rFonts w:ascii="Latin Modern Math" w:hAnsi="Latin Modern Math" w:cs="CMU Serif Roman"/>
          <w:lang w:val="es-ES"/>
        </w:rPr>
        <w:t>El código adjunto c</w:t>
      </w:r>
      <w:r w:rsidR="00883E30" w:rsidRPr="00E92997">
        <w:rPr>
          <w:rFonts w:ascii="Latin Modern Math" w:hAnsi="Latin Modern Math" w:cs="CMU Serif Roman"/>
          <w:lang w:val="es-ES"/>
        </w:rPr>
        <w:t xml:space="preserve">alcula el punto de equilibrio y confirma este resultado. Abajo está </w:t>
      </w:r>
      <w:r w:rsidRPr="00E92997">
        <w:rPr>
          <w:rFonts w:ascii="Latin Modern Math" w:hAnsi="Latin Modern Math" w:cs="CMU Serif Roman"/>
          <w:lang w:val="es-ES"/>
        </w:rPr>
        <w:t>el diagrama de fase producido en ese código para el sistema con el que estamos trabajando</w:t>
      </w:r>
      <w:r w:rsidR="00835416" w:rsidRPr="00E92997">
        <w:rPr>
          <w:rFonts w:ascii="Latin Modern Math" w:hAnsi="Latin Modern Math" w:cs="CMU Serif Roman"/>
          <w:lang w:val="es-ES"/>
        </w:rPr>
        <w:t>.</w:t>
      </w:r>
    </w:p>
    <w:p w14:paraId="1DF3CF7B" w14:textId="4D7D96B4" w:rsidR="00684889" w:rsidRPr="00E92997" w:rsidRDefault="005D5C13" w:rsidP="005D5C13">
      <w:pPr>
        <w:jc w:val="center"/>
        <w:rPr>
          <w:rFonts w:ascii="Latin Modern Math" w:hAnsi="Latin Modern Math" w:cs="CMU Serif Roman"/>
          <w:lang w:val="es-ES"/>
        </w:rPr>
      </w:pPr>
      <w:r w:rsidRPr="00E92997">
        <w:rPr>
          <w:rFonts w:ascii="Latin Modern Math" w:hAnsi="Latin Modern Math" w:cs="CMU Serif Roman"/>
          <w:noProof/>
          <w:lang w:val="es-ES"/>
        </w:rPr>
        <w:lastRenderedPageBreak/>
        <w:drawing>
          <wp:inline distT="0" distB="0" distL="0" distR="0" wp14:anchorId="660B4DED" wp14:editId="2DA411D7">
            <wp:extent cx="4950691" cy="4045181"/>
            <wp:effectExtent l="0" t="0" r="2540" b="6350"/>
            <wp:docPr id="1519658301"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8301" name="Picture 3" descr="A graph of a graph&#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8392" t="5067" r="8307" b="6164"/>
                    <a:stretch/>
                  </pic:blipFill>
                  <pic:spPr bwMode="auto">
                    <a:xfrm>
                      <a:off x="0" y="0"/>
                      <a:ext cx="4951092" cy="4045508"/>
                    </a:xfrm>
                    <a:prstGeom prst="rect">
                      <a:avLst/>
                    </a:prstGeom>
                    <a:ln>
                      <a:noFill/>
                    </a:ln>
                    <a:extLst>
                      <a:ext uri="{53640926-AAD7-44D8-BBD7-CCE9431645EC}">
                        <a14:shadowObscured xmlns:a14="http://schemas.microsoft.com/office/drawing/2010/main"/>
                      </a:ext>
                    </a:extLst>
                  </pic:spPr>
                </pic:pic>
              </a:graphicData>
            </a:graphic>
          </wp:inline>
        </w:drawing>
      </w:r>
    </w:p>
    <w:p w14:paraId="7FD65912" w14:textId="2AF41AA8" w:rsidR="00DD47FE" w:rsidRPr="00E92997" w:rsidRDefault="00835416" w:rsidP="00835416">
      <w:pPr>
        <w:rPr>
          <w:rFonts w:ascii="Latin Modern Math" w:hAnsi="Latin Modern Math" w:cs="CMU Serif Roman"/>
          <w:lang w:val="es-ES"/>
        </w:rPr>
      </w:pPr>
      <w:r w:rsidRPr="00E92997">
        <w:rPr>
          <w:rFonts w:ascii="Latin Modern Math" w:hAnsi="Latin Modern Math" w:cs="CMU Serif Roman"/>
          <w:lang w:val="es-ES"/>
        </w:rPr>
        <w:t xml:space="preserve">Lo que sugeriría es </w:t>
      </w:r>
      <w:r w:rsidR="00D61E04" w:rsidRPr="00E92997">
        <w:rPr>
          <w:rFonts w:ascii="Latin Modern Math" w:hAnsi="Latin Modern Math" w:cs="CMU Serif Roman"/>
          <w:lang w:val="es-ES"/>
        </w:rPr>
        <w:t>que,</w:t>
      </w:r>
      <w:r w:rsidRPr="00E92997">
        <w:rPr>
          <w:rFonts w:ascii="Latin Modern Math" w:hAnsi="Latin Modern Math" w:cs="CMU Serif Roman"/>
          <w:lang w:val="es-ES"/>
        </w:rPr>
        <w:t xml:space="preserve"> en el largo plazo, con los supuestos tal vez excesivos del modelo, </w:t>
      </w:r>
      <w:proofErr w:type="gramStart"/>
      <w:r w:rsidRPr="00E92997">
        <w:rPr>
          <w:rFonts w:ascii="Latin Modern Math" w:hAnsi="Latin Modern Math" w:cs="CMU Serif Roman"/>
          <w:lang w:val="es-ES"/>
        </w:rPr>
        <w:t>el ratio</w:t>
      </w:r>
      <w:proofErr w:type="gramEnd"/>
      <w:r w:rsidRPr="00E92997">
        <w:rPr>
          <w:rFonts w:ascii="Latin Modern Math" w:hAnsi="Latin Modern Math" w:cs="CMU Serif Roman"/>
          <w:lang w:val="es-ES"/>
        </w:rPr>
        <w:t xml:space="preserve"> de capital por trabajador efectivo es de 3%.</w:t>
      </w:r>
      <w:r w:rsidR="00FD7CE2" w:rsidRPr="00E92997">
        <w:rPr>
          <w:rFonts w:ascii="Latin Modern Math" w:hAnsi="Latin Modern Math" w:cs="CMU Serif Roman"/>
          <w:lang w:val="es-ES"/>
        </w:rPr>
        <w:t xml:space="preserve"> </w:t>
      </w:r>
      <w:r w:rsidR="00D61E04" w:rsidRPr="00E92997">
        <w:rPr>
          <w:rFonts w:ascii="Latin Modern Math" w:hAnsi="Latin Modern Math" w:cs="CMU Serif Roman"/>
          <w:lang w:val="es-ES"/>
        </w:rPr>
        <w:t>Podría</w:t>
      </w:r>
      <w:r w:rsidR="000450EA" w:rsidRPr="00E92997">
        <w:rPr>
          <w:rFonts w:ascii="Latin Modern Math" w:hAnsi="Latin Modern Math" w:cs="CMU Serif Roman"/>
          <w:lang w:val="es-ES"/>
        </w:rPr>
        <w:t xml:space="preserve"> considerarse bajo este</w:t>
      </w:r>
      <w:r w:rsidR="00DD47FE" w:rsidRPr="00E92997">
        <w:rPr>
          <w:rFonts w:ascii="Latin Modern Math" w:hAnsi="Latin Modern Math" w:cs="CMU Serif Roman"/>
          <w:lang w:val="es-ES"/>
        </w:rPr>
        <w:t xml:space="preserve"> número </w:t>
      </w:r>
      <w:r w:rsidR="000450EA" w:rsidRPr="00E92997">
        <w:rPr>
          <w:rFonts w:ascii="Latin Modern Math" w:hAnsi="Latin Modern Math" w:cs="CMU Serif Roman"/>
          <w:lang w:val="es-ES"/>
        </w:rPr>
        <w:t xml:space="preserve">lo cual </w:t>
      </w:r>
      <w:r w:rsidR="00DD47FE" w:rsidRPr="00E92997">
        <w:rPr>
          <w:rFonts w:ascii="Latin Modern Math" w:hAnsi="Latin Modern Math" w:cs="CMU Serif Roman"/>
          <w:lang w:val="es-ES"/>
        </w:rPr>
        <w:t xml:space="preserve">se explica en lo alta que es la </w:t>
      </w:r>
      <w:r w:rsidR="00D61E04" w:rsidRPr="00E92997">
        <w:rPr>
          <w:rFonts w:ascii="Latin Modern Math" w:hAnsi="Latin Modern Math" w:cs="CMU Serif Roman"/>
          <w:lang w:val="es-ES"/>
        </w:rPr>
        <w:t>depreciación</w:t>
      </w:r>
      <w:r w:rsidR="00DD47FE" w:rsidRPr="00E92997">
        <w:rPr>
          <w:rFonts w:ascii="Latin Modern Math" w:hAnsi="Latin Modern Math" w:cs="CMU Serif Roman"/>
          <w:lang w:val="es-ES"/>
        </w:rPr>
        <w:t xml:space="preserve"> del capital </w:t>
      </w:r>
      <m:oMath>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oMath>
      <w:r w:rsidR="00DD47FE" w:rsidRPr="00E92997">
        <w:rPr>
          <w:rFonts w:ascii="Latin Modern Math" w:hAnsi="Latin Modern Math" w:cs="CMU Serif Roman"/>
          <w:lang w:val="es-ES"/>
        </w:rPr>
        <w:t>. Con tan poca inversión en capital que elegimos (10%) es muy dificil que logre compensarse con ahorro tal depreciación. Luego estimamos otros valores del ahorro en capital físico y humano.</w:t>
      </w:r>
    </w:p>
    <w:p w14:paraId="7E7DD8C7" w14:textId="6DD7CF8C" w:rsidR="00AE6518" w:rsidRPr="00E92997" w:rsidRDefault="00FD7CE2" w:rsidP="00835416">
      <w:pPr>
        <w:rPr>
          <w:rFonts w:ascii="Latin Modern Math" w:hAnsi="Latin Modern Math" w:cs="CMU Serif Roman"/>
          <w:lang w:val="es-ES"/>
        </w:rPr>
      </w:pPr>
      <w:r w:rsidRPr="00E92997">
        <w:rPr>
          <w:rFonts w:ascii="Latin Modern Math" w:hAnsi="Latin Modern Math" w:cs="CMU Serif Roman"/>
          <w:lang w:val="es-ES"/>
        </w:rPr>
        <w:t>En cuanto</w:t>
      </w:r>
      <w:r w:rsidR="00835416" w:rsidRPr="00E92997">
        <w:rPr>
          <w:rFonts w:ascii="Latin Modern Math" w:hAnsi="Latin Modern Math" w:cs="CMU Serif Roman"/>
          <w:lang w:val="es-ES"/>
        </w:rPr>
        <w:t xml:space="preserve"> </w:t>
      </w:r>
      <w:r w:rsidRPr="00E92997">
        <w:rPr>
          <w:rFonts w:ascii="Latin Modern Math" w:hAnsi="Latin Modern Math" w:cs="CMU Serif Roman"/>
          <w:lang w:val="es-ES"/>
        </w:rPr>
        <w:t xml:space="preserve">al punto trivial, 0, se aprecia que </w:t>
      </w:r>
      <w:r w:rsidR="00D6661F" w:rsidRPr="00E92997">
        <w:rPr>
          <w:rFonts w:ascii="Latin Modern Math" w:hAnsi="Latin Modern Math" w:cs="CMU Serif Roman"/>
          <w:lang w:val="es-ES"/>
        </w:rPr>
        <w:t xml:space="preserve">los puntos que comiencen cerca y sobre los ejes </w:t>
      </w:r>
      <w:r w:rsidR="00D61E04" w:rsidRPr="00E92997">
        <w:rPr>
          <w:rFonts w:ascii="Latin Modern Math" w:hAnsi="Latin Modern Math" w:cs="CMU Serif Roman"/>
          <w:lang w:val="es-ES"/>
        </w:rPr>
        <w:t>convergen</w:t>
      </w:r>
      <w:r w:rsidR="00D6661F" w:rsidRPr="00E92997">
        <w:rPr>
          <w:rFonts w:ascii="Latin Modern Math" w:hAnsi="Latin Modern Math" w:cs="CMU Serif Roman"/>
          <w:lang w:val="es-ES"/>
        </w:rPr>
        <w:t xml:space="preserve"> a él. </w:t>
      </w:r>
      <w:r w:rsidRPr="00E92997">
        <w:rPr>
          <w:rFonts w:ascii="Latin Modern Math" w:hAnsi="Latin Modern Math" w:cs="CMU Serif Roman"/>
          <w:lang w:val="es-ES"/>
        </w:rPr>
        <w:t xml:space="preserve">En cuanto a </w:t>
      </w:r>
      <m:oMath>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r>
          <m:rPr>
            <m:sty m:val="p"/>
          </m:rPr>
          <w:rPr>
            <w:rFonts w:ascii="Latin Modern Math" w:hAnsi="Latin Modern Math" w:cs="CMU Serif Roman"/>
            <w:lang w:val="es-ES"/>
          </w:rPr>
          <m:t>)</m:t>
        </m:r>
      </m:oMath>
      <w:r w:rsidRPr="00E92997">
        <w:rPr>
          <w:rFonts w:ascii="Latin Modern Math" w:hAnsi="Latin Modern Math" w:cs="CMU Serif Roman"/>
          <w:lang w:val="es-ES"/>
        </w:rPr>
        <w:t xml:space="preserve"> , s</w:t>
      </w:r>
      <w:r w:rsidR="00835416" w:rsidRPr="00E92997">
        <w:rPr>
          <w:rFonts w:ascii="Latin Modern Math" w:hAnsi="Latin Modern Math" w:cs="CMU Serif Roman"/>
          <w:lang w:val="es-ES"/>
        </w:rPr>
        <w:t>e ve claramente que converge</w:t>
      </w:r>
      <w:r w:rsidR="004E4931" w:rsidRPr="00E92997">
        <w:rPr>
          <w:rFonts w:ascii="Latin Modern Math" w:hAnsi="Latin Modern Math" w:cs="CMU Serif Roman"/>
          <w:lang w:val="es-ES"/>
        </w:rPr>
        <w:t xml:space="preserve"> y </w:t>
      </w:r>
      <w:r w:rsidR="00D61E04" w:rsidRPr="00E92997">
        <w:rPr>
          <w:rFonts w:ascii="Latin Modern Math" w:hAnsi="Latin Modern Math" w:cs="CMU Serif Roman"/>
          <w:lang w:val="es-ES"/>
        </w:rPr>
        <w:t>debería</w:t>
      </w:r>
      <w:r w:rsidRPr="00E92997">
        <w:rPr>
          <w:rFonts w:ascii="Latin Modern Math" w:hAnsi="Latin Modern Math" w:cs="CMU Serif Roman"/>
          <w:lang w:val="es-ES"/>
        </w:rPr>
        <w:t xml:space="preserve"> ser</w:t>
      </w:r>
      <w:r w:rsidR="004E4931" w:rsidRPr="00E92997">
        <w:rPr>
          <w:rFonts w:ascii="Latin Modern Math" w:hAnsi="Latin Modern Math" w:cs="CMU Serif Roman"/>
          <w:lang w:val="es-ES"/>
        </w:rPr>
        <w:t xml:space="preserve"> un punto de equilibrio asintóticamente estable</w:t>
      </w:r>
      <w:r w:rsidR="00AE6518" w:rsidRPr="00E92997">
        <w:rPr>
          <w:rFonts w:ascii="Latin Modern Math" w:hAnsi="Latin Modern Math" w:cs="CMU Serif Roman"/>
          <w:lang w:val="es-ES"/>
        </w:rPr>
        <w:t>.</w:t>
      </w:r>
    </w:p>
    <w:p w14:paraId="33635B71" w14:textId="050DBBA0" w:rsidR="00AE6518" w:rsidRPr="00E92997" w:rsidRDefault="00AE6518" w:rsidP="00835416">
      <w:pPr>
        <w:rPr>
          <w:rFonts w:ascii="Latin Modern Math" w:hAnsi="Latin Modern Math" w:cs="CMU Serif Roman"/>
          <w:lang w:val="es-ES"/>
        </w:rPr>
      </w:pPr>
      <w:r w:rsidRPr="00E92997">
        <w:rPr>
          <w:rFonts w:ascii="Latin Modern Math" w:hAnsi="Latin Modern Math" w:cs="CMU Serif Roman"/>
          <w:lang w:val="es-ES"/>
        </w:rPr>
        <w:t xml:space="preserve">En </w:t>
      </w:r>
      <w:r w:rsidR="0062000D">
        <w:rPr>
          <w:rFonts w:ascii="Latin Modern Math" w:hAnsi="Latin Modern Math" w:cs="CMU Serif Roman"/>
          <w:lang w:val="es-ES"/>
        </w:rPr>
        <w:t>el gráfico</w:t>
      </w:r>
      <w:r w:rsidRPr="00E92997">
        <w:rPr>
          <w:rFonts w:ascii="Latin Modern Math" w:hAnsi="Latin Modern Math" w:cs="CMU Serif Roman"/>
          <w:lang w:val="es-ES"/>
        </w:rPr>
        <w:t xml:space="preserve"> </w:t>
      </w:r>
      <w:r w:rsidR="0062000D" w:rsidRPr="00E92997">
        <w:rPr>
          <w:rFonts w:ascii="Latin Modern Math" w:hAnsi="Latin Modern Math" w:cs="CMU Serif Roman"/>
          <w:lang w:val="es-ES"/>
        </w:rPr>
        <w:t>están</w:t>
      </w:r>
      <w:r w:rsidRPr="00E92997">
        <w:rPr>
          <w:rFonts w:ascii="Latin Modern Math" w:hAnsi="Latin Modern Math" w:cs="CMU Serif Roman"/>
          <w:lang w:val="es-ES"/>
        </w:rPr>
        <w:t xml:space="preserve"> dibujadas </w:t>
      </w:r>
      <w:r w:rsidR="0062000D" w:rsidRPr="00E92997">
        <w:rPr>
          <w:rFonts w:ascii="Latin Modern Math" w:hAnsi="Latin Modern Math" w:cs="CMU Serif Roman"/>
          <w:lang w:val="es-ES"/>
        </w:rPr>
        <w:t>también</w:t>
      </w:r>
      <w:r w:rsidRPr="00E92997">
        <w:rPr>
          <w:rFonts w:ascii="Latin Modern Math" w:hAnsi="Latin Modern Math" w:cs="CMU Serif Roman"/>
          <w:lang w:val="es-ES"/>
        </w:rPr>
        <w:t xml:space="preserve"> las trayectorias del sistema anterior. Abajo</w:t>
      </w:r>
      <w:r w:rsidR="004E1C02" w:rsidRPr="00E92997">
        <w:rPr>
          <w:rFonts w:ascii="Latin Modern Math" w:hAnsi="Latin Modern Math" w:cs="CMU Serif Roman"/>
          <w:lang w:val="es-ES"/>
        </w:rPr>
        <w:t>,</w:t>
      </w:r>
      <w:r w:rsidRPr="00E92997">
        <w:rPr>
          <w:rFonts w:ascii="Latin Modern Math" w:hAnsi="Latin Modern Math" w:cs="CMU Serif Roman"/>
          <w:lang w:val="es-ES"/>
        </w:rPr>
        <w:t xml:space="preserve"> el grafico con trayectorias desde distintos puntos iniciales. Vemos que en todos los trayectos que comienzan alrededor del punto de equilibrio tienden a él, mientras que </w:t>
      </w:r>
      <w:r w:rsidR="00802E3A" w:rsidRPr="00E92997">
        <w:rPr>
          <w:rFonts w:ascii="Latin Modern Math" w:hAnsi="Latin Modern Math" w:cs="CMU Serif Roman"/>
          <w:lang w:val="es-ES"/>
        </w:rPr>
        <w:t xml:space="preserve">el punto que </w:t>
      </w:r>
      <w:r w:rsidR="00B672E3">
        <w:rPr>
          <w:rFonts w:ascii="Latin Modern Math" w:hAnsi="Latin Modern Math" w:cs="CMU Serif Roman"/>
          <w:lang w:val="es-ES"/>
        </w:rPr>
        <w:t>comienza</w:t>
      </w:r>
      <w:r w:rsidR="00802E3A" w:rsidRPr="00E92997">
        <w:rPr>
          <w:rFonts w:ascii="Latin Modern Math" w:hAnsi="Latin Modern Math" w:cs="CMU Serif Roman"/>
          <w:lang w:val="es-ES"/>
        </w:rPr>
        <w:t xml:space="preserve"> en (0.1, </w:t>
      </w:r>
      <w:r w:rsidR="00C357BC" w:rsidRPr="00E92997">
        <w:rPr>
          <w:rFonts w:ascii="Latin Modern Math" w:hAnsi="Latin Modern Math" w:cs="CMU Serif Roman"/>
          <w:lang w:val="es-ES"/>
        </w:rPr>
        <w:t>0) tiende al punto de equilibrio (0,0)</w:t>
      </w:r>
      <w:r w:rsidRPr="00E92997">
        <w:rPr>
          <w:rFonts w:ascii="Latin Modern Math" w:hAnsi="Latin Modern Math" w:cs="CMU Serif Roman"/>
          <w:lang w:val="es-ES"/>
        </w:rPr>
        <w:t>.</w:t>
      </w:r>
    </w:p>
    <w:p w14:paraId="7552E07E" w14:textId="1D0AC09F" w:rsidR="00AE6518" w:rsidRPr="00E92997" w:rsidRDefault="00AE6518" w:rsidP="00835416">
      <w:pPr>
        <w:rPr>
          <w:rFonts w:ascii="Latin Modern Math" w:hAnsi="Latin Modern Math" w:cs="CMU Serif Roman"/>
          <w:lang w:val="es-ES"/>
        </w:rPr>
      </w:pPr>
      <w:r w:rsidRPr="00E92997">
        <w:rPr>
          <w:rFonts w:ascii="Latin Modern Math" w:hAnsi="Latin Modern Math" w:cs="CMU Serif Roman"/>
          <w:noProof/>
          <w:lang w:val="es-ES"/>
        </w:rPr>
        <w:lastRenderedPageBreak/>
        <w:drawing>
          <wp:inline distT="0" distB="0" distL="0" distR="0" wp14:anchorId="4B72F5EC" wp14:editId="3D98769A">
            <wp:extent cx="5943600" cy="4049395"/>
            <wp:effectExtent l="0" t="0" r="0" b="1905"/>
            <wp:docPr id="1054965876" name="Picture 1" descr="A graph of arrows pointing at different direc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5876" name="Picture 1" descr="A graph of arrows pointing at different directions&#10;&#10;Description automatically generated with medium confidence"/>
                    <pic:cNvPicPr/>
                  </pic:nvPicPr>
                  <pic:blipFill>
                    <a:blip r:embed="rId10"/>
                    <a:stretch>
                      <a:fillRect/>
                    </a:stretch>
                  </pic:blipFill>
                  <pic:spPr>
                    <a:xfrm>
                      <a:off x="0" y="0"/>
                      <a:ext cx="5943600" cy="4049395"/>
                    </a:xfrm>
                    <a:prstGeom prst="rect">
                      <a:avLst/>
                    </a:prstGeom>
                  </pic:spPr>
                </pic:pic>
              </a:graphicData>
            </a:graphic>
          </wp:inline>
        </w:drawing>
      </w:r>
    </w:p>
    <w:p w14:paraId="0B8E22D3" w14:textId="344A0320" w:rsidR="00835416" w:rsidRPr="00E92997" w:rsidRDefault="00AE6518" w:rsidP="0062000D">
      <w:pPr>
        <w:rPr>
          <w:rFonts w:ascii="Latin Modern Math" w:hAnsi="Latin Modern Math" w:cs="CMU Serif Roman"/>
          <w:lang w:val="es-ES"/>
        </w:rPr>
      </w:pPr>
      <w:r w:rsidRPr="00E92997">
        <w:rPr>
          <w:rFonts w:ascii="Latin Modern Math" w:hAnsi="Latin Modern Math" w:cs="CMU Serif Roman"/>
          <w:lang w:val="es-ES"/>
        </w:rPr>
        <w:t xml:space="preserve">Chequeamos </w:t>
      </w:r>
      <w:r w:rsidR="0062000D" w:rsidRPr="00E92997">
        <w:rPr>
          <w:rFonts w:ascii="Latin Modern Math" w:hAnsi="Latin Modern Math" w:cs="CMU Serif Roman"/>
          <w:lang w:val="es-ES"/>
        </w:rPr>
        <w:t>analíticamente</w:t>
      </w:r>
      <w:r w:rsidRPr="00E92997">
        <w:rPr>
          <w:rFonts w:ascii="Latin Modern Math" w:hAnsi="Latin Modern Math" w:cs="CMU Serif Roman"/>
          <w:lang w:val="es-ES"/>
        </w:rPr>
        <w:t xml:space="preserve"> que converja</w:t>
      </w:r>
      <w:r w:rsidR="002D4A38" w:rsidRPr="00E92997">
        <w:rPr>
          <w:rFonts w:ascii="Latin Modern Math" w:hAnsi="Latin Modern Math" w:cs="CMU Serif Roman"/>
          <w:lang w:val="es-ES"/>
        </w:rPr>
        <w:t>. Lo que esperamos es que la parte real de</w:t>
      </w:r>
      <w:r w:rsidR="00FD7CE2" w:rsidRPr="00E92997">
        <w:rPr>
          <w:rFonts w:ascii="Latin Modern Math" w:hAnsi="Latin Modern Math" w:cs="CMU Serif Roman"/>
          <w:lang w:val="es-ES"/>
        </w:rPr>
        <w:t xml:space="preserve"> todos</w:t>
      </w:r>
      <w:r w:rsidR="002D4A38" w:rsidRPr="00E92997">
        <w:rPr>
          <w:rFonts w:ascii="Latin Modern Math" w:hAnsi="Latin Modern Math" w:cs="CMU Serif Roman"/>
          <w:lang w:val="es-ES"/>
        </w:rPr>
        <w:t xml:space="preserve"> los autovalores de la matriz jacobiana sean menores a 0</w:t>
      </w:r>
      <w:r w:rsidR="00E526C4" w:rsidRPr="00E92997">
        <w:rPr>
          <w:rFonts w:ascii="Latin Modern Math" w:hAnsi="Latin Modern Math" w:cs="CMU Serif Roman"/>
          <w:lang w:val="es-ES"/>
        </w:rPr>
        <w:t xml:space="preserve">, de ser </w:t>
      </w:r>
      <w:r w:rsidR="0062000D" w:rsidRPr="00E92997">
        <w:rPr>
          <w:rFonts w:ascii="Latin Modern Math" w:hAnsi="Latin Modern Math" w:cs="CMU Serif Roman"/>
          <w:lang w:val="es-ES"/>
        </w:rPr>
        <w:t>útil</w:t>
      </w:r>
      <w:r w:rsidR="00E526C4" w:rsidRPr="00E92997">
        <w:rPr>
          <w:rFonts w:ascii="Latin Modern Math" w:hAnsi="Latin Modern Math" w:cs="CMU Serif Roman"/>
          <w:lang w:val="es-ES"/>
        </w:rPr>
        <w:t xml:space="preserve"> el </w:t>
      </w:r>
      <w:r w:rsidR="0062000D" w:rsidRPr="00E92997">
        <w:rPr>
          <w:rFonts w:ascii="Latin Modern Math" w:hAnsi="Latin Modern Math" w:cs="CMU Serif Roman"/>
          <w:lang w:val="es-ES"/>
        </w:rPr>
        <w:t>método</w:t>
      </w:r>
      <w:r w:rsidR="00E526C4" w:rsidRPr="00E92997">
        <w:rPr>
          <w:rFonts w:ascii="Latin Modern Math" w:hAnsi="Latin Modern Math" w:cs="CMU Serif Roman"/>
          <w:lang w:val="es-ES"/>
        </w:rPr>
        <w:t xml:space="preserve"> de </w:t>
      </w:r>
      <w:r w:rsidR="0062000D" w:rsidRPr="00E92997">
        <w:rPr>
          <w:rFonts w:ascii="Latin Modern Math" w:hAnsi="Latin Modern Math" w:cs="CMU Serif Roman"/>
          <w:lang w:val="es-ES"/>
        </w:rPr>
        <w:t>linealización</w:t>
      </w:r>
      <w:r w:rsidR="002D4A38" w:rsidRPr="00E92997">
        <w:rPr>
          <w:rFonts w:ascii="Latin Modern Math" w:hAnsi="Latin Modern Math" w:cs="CMU Serif Roman"/>
          <w:lang w:val="es-ES"/>
        </w:rPr>
        <w:t>.</w:t>
      </w:r>
    </w:p>
    <w:p w14:paraId="5C240104" w14:textId="7A5C2195" w:rsidR="00B2038D" w:rsidRPr="00E92997" w:rsidRDefault="00325CD9" w:rsidP="00B2038D">
      <w:pPr>
        <w:rPr>
          <w:rFonts w:ascii="Latin Modern Math" w:hAnsi="Latin Modern Math" w:cs="CMU Serif Roman"/>
          <w:lang w:val="es-ES"/>
        </w:rPr>
      </w:pPr>
      <m:oMathPara>
        <m:oMath>
          <m:r>
            <w:rPr>
              <w:rFonts w:ascii="Latin Modern Math" w:hAnsi="Latin Modern Math" w:cs="CMU Serif Roman"/>
              <w:lang w:val="es-ES"/>
            </w:rPr>
            <m:t>Df</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eqArr>
            </m:e>
          </m:d>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e>
                  </m:d>
                </m:e>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w:rPr>
                              <w:rFonts w:ascii="Latin Modern Math" w:hAnsi="Latin Modern Math" w:cs="CMU Serif Roman"/>
                              <w:lang w:val="es-ES"/>
                            </w:rPr>
                            <m:t>α</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r>
                            <m:rPr>
                              <m:sty m:val="p"/>
                            </m:rPr>
                            <w:rPr>
                              <w:rFonts w:ascii="Latin Modern Math" w:hAnsi="Latin Modern Math" w:cs="CMU Serif Roman"/>
                              <w:lang w:val="es-ES"/>
                            </w:rPr>
                            <m:t>-1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sup>
                      </m:sSup>
                      <m:r>
                        <m:rPr>
                          <m:sty m:val="p"/>
                        </m:rPr>
                        <w:rPr>
                          <w:rFonts w:ascii="Latin Modern Math" w:hAnsi="Latin Modern Math" w:cs="CMU Serif Roman"/>
                          <w:lang w:val="es-ES"/>
                        </w:rPr>
                        <m:t xml:space="preserve"> </m:t>
                      </m:r>
                    </m:e>
                  </m:d>
                </m:e>
              </m:eqArr>
              <m:r>
                <m:rPr>
                  <m:sty m:val="p"/>
                </m:rPr>
                <w:rPr>
                  <w:rFonts w:ascii="Latin Modern Math" w:hAnsi="Latin Modern Math" w:cs="CMU Serif Roman"/>
                  <w:lang w:val="es-ES"/>
                </w:rPr>
                <m:t xml:space="preserve">    </m:t>
              </m:r>
              <m:eqArr>
                <m:eqArrPr>
                  <m:ctrlPr>
                    <w:rPr>
                      <w:rFonts w:ascii="Latin Modern Math" w:hAnsi="Latin Modern Math" w:cs="CMU Serif Roman"/>
                      <w:lang w:val="es-ES"/>
                    </w:rPr>
                  </m:ctrlPr>
                </m:eqArrPr>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k</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β</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e>
                <m:e>
                  <m:sSub>
                    <m:sSubPr>
                      <m:ctrlPr>
                        <w:rPr>
                          <w:rFonts w:ascii="Latin Modern Math" w:hAnsi="Latin Modern Math" w:cs="CMU Serif Roman"/>
                          <w:lang w:val="es-ES"/>
                        </w:rPr>
                      </m:ctrlPr>
                    </m:sSubPr>
                    <m:e>
                      <m:r>
                        <w:rPr>
                          <w:rFonts w:ascii="Latin Modern Math" w:hAnsi="Latin Modern Math" w:cs="CMU Serif Roman"/>
                          <w:lang w:val="es-ES"/>
                        </w:rPr>
                        <m:t>s</m:t>
                      </m:r>
                    </m:e>
                    <m:sub>
                      <m:r>
                        <w:rPr>
                          <w:rFonts w:ascii="Latin Modern Math" w:hAnsi="Latin Modern Math" w:cs="CMU Serif Roman"/>
                          <w:lang w:val="es-ES"/>
                        </w:rPr>
                        <m:t>h</m:t>
                      </m:r>
                    </m:sub>
                  </m:sSub>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w:rPr>
                              <w:rFonts w:ascii="Latin Modern Math" w:hAnsi="Latin Modern Math" w:cs="CMU Serif Roman"/>
                              <w:lang w:val="es-ES"/>
                            </w:rPr>
                            <m:t>α</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w:rPr>
                              <w:rFonts w:ascii="Latin Modern Math" w:hAnsi="Latin Modern Math" w:cs="CMU Serif Roman"/>
                              <w:lang w:val="es-ES"/>
                            </w:rPr>
                            <m:t>βh</m:t>
                          </m:r>
                        </m:e>
                        <m:sup>
                          <m:r>
                            <w:rPr>
                              <w:rFonts w:ascii="Latin Modern Math" w:hAnsi="Latin Modern Math" w:cs="CMU Serif Roman"/>
                              <w:lang w:val="es-ES"/>
                            </w:rPr>
                            <m:t>β</m:t>
                          </m:r>
                          <m:r>
                            <m:rPr>
                              <m:sty m:val="p"/>
                            </m:rPr>
                            <w:rPr>
                              <w:rFonts w:ascii="Latin Modern Math" w:hAnsi="Latin Modern Math" w:cs="CMU Serif Roman"/>
                              <w:lang w:val="es-ES"/>
                            </w:rPr>
                            <m:t>-1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w:rPr>
                          <w:rFonts w:ascii="Latin Modern Math" w:hAnsi="Latin Modern Math" w:cs="CMU Serif Roman"/>
                          <w:lang w:val="es-ES"/>
                        </w:rPr>
                        <m:t>δ</m:t>
                      </m:r>
                      <m:r>
                        <m:rPr>
                          <m:sty m:val="p"/>
                        </m:rPr>
                        <w:rPr>
                          <w:rFonts w:ascii="Latin Modern Math" w:hAnsi="Latin Modern Math" w:cs="CMU Serif Roman"/>
                          <w:lang w:val="es-ES"/>
                        </w:rPr>
                        <m:t>+</m:t>
                      </m:r>
                      <m:r>
                        <w:rPr>
                          <w:rFonts w:ascii="Latin Modern Math" w:hAnsi="Latin Modern Math" w:cs="CMU Serif Roman"/>
                          <w:lang w:val="es-ES"/>
                        </w:rPr>
                        <m:t>g</m:t>
                      </m:r>
                      <m:r>
                        <m:rPr>
                          <m:sty m:val="p"/>
                        </m:rPr>
                        <w:rPr>
                          <w:rFonts w:ascii="Latin Modern Math" w:hAnsi="Latin Modern Math" w:cs="CMU Serif Roman"/>
                          <w:lang w:val="es-ES"/>
                        </w:rPr>
                        <m:t>+</m:t>
                      </m:r>
                      <m:r>
                        <w:rPr>
                          <w:rFonts w:ascii="Latin Modern Math" w:hAnsi="Latin Modern Math" w:cs="CMU Serif Roman"/>
                          <w:lang w:val="es-ES"/>
                        </w:rPr>
                        <m:t>n</m:t>
                      </m:r>
                    </m:e>
                  </m:d>
                </m:e>
              </m:eqArr>
            </m:e>
          </m:d>
        </m:oMath>
      </m:oMathPara>
    </w:p>
    <w:p w14:paraId="535FF4C2" w14:textId="77777777" w:rsidR="001D67B9" w:rsidRPr="00E92997" w:rsidRDefault="001D67B9" w:rsidP="00B2038D">
      <w:pPr>
        <w:rPr>
          <w:rFonts w:ascii="Latin Modern Math" w:hAnsi="Latin Modern Math" w:cs="CMU Serif Roman"/>
          <w:lang w:val="es-ES"/>
        </w:rPr>
      </w:pPr>
    </w:p>
    <w:p w14:paraId="352C3B1A" w14:textId="228432C8" w:rsidR="00B2038D" w:rsidRPr="00E92997" w:rsidRDefault="00325CD9" w:rsidP="00B2038D">
      <w:pPr>
        <w:rPr>
          <w:rFonts w:ascii="Latin Modern Math" w:hAnsi="Latin Modern Math" w:cs="CMU Serif Roman"/>
          <w:lang w:val="es-ES"/>
        </w:rPr>
      </w:pPr>
      <m:oMathPara>
        <m:oMath>
          <m:r>
            <w:rPr>
              <w:rFonts w:ascii="Latin Modern Math" w:hAnsi="Latin Modern Math" w:cs="CMU Serif Roman"/>
              <w:lang w:val="es-ES"/>
            </w:rPr>
            <m:t>Df</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eqArr>
            </m:e>
          </m:d>
          <m:r>
            <m:rPr>
              <m:sty m:val="p"/>
            </m:rPr>
            <w:rPr>
              <w:rFonts w:ascii="Latin Modern Math" w:hAnsi="Latin Modern Math" w:cs="CMU Serif Roman"/>
              <w:lang w:val="es-ES"/>
            </w:rPr>
            <m:t>=</m:t>
          </m:r>
          <m:d>
            <m:dPr>
              <m:begChr m:val="["/>
              <m:endChr m:val="]"/>
              <m:ctrlPr>
                <w:rPr>
                  <w:rFonts w:ascii="Latin Modern Math" w:hAnsi="Latin Modern Math" w:cs="CMU Serif Roman"/>
                  <w:lang w:val="es-ES"/>
                </w:rPr>
              </m:ctrlPr>
            </m:dPr>
            <m:e>
              <m:eqArr>
                <m:eqArrPr>
                  <m:ctrlPr>
                    <w:rPr>
                      <w:rFonts w:ascii="Latin Modern Math" w:hAnsi="Latin Modern Math" w:cs="CMU Serif Roman"/>
                      <w:lang w:val="es-ES"/>
                    </w:rPr>
                  </m:ctrlPr>
                </m:eqArrPr>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m:rPr>
                              <m:sty m:val="p"/>
                            </m:rPr>
                            <w:rPr>
                              <w:rFonts w:ascii="Latin Modern Math" w:hAnsi="Latin Modern Math" w:cs="CMU Serif Roman"/>
                              <w:lang w:val="es-ES"/>
                            </w:rPr>
                            <m:t>0,3</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0,3-1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0,76</m:t>
                      </m:r>
                    </m:e>
                  </m:d>
                </m:e>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r>
                            <m:rPr>
                              <m:sty m:val="p"/>
                            </m:rPr>
                            <w:rPr>
                              <w:rFonts w:ascii="Latin Modern Math" w:hAnsi="Latin Modern Math" w:cs="CMU Serif Roman"/>
                              <w:lang w:val="es-ES"/>
                            </w:rPr>
                            <m:t>0,3</m:t>
                          </m:r>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0,3-1</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0,1</m:t>
                          </m:r>
                        </m:sup>
                      </m:sSup>
                    </m:e>
                  </m:d>
                </m:e>
              </m:eqArr>
              <m:r>
                <m:rPr>
                  <m:sty m:val="p"/>
                </m:rPr>
                <w:rPr>
                  <w:rFonts w:ascii="Latin Modern Math" w:hAnsi="Latin Modern Math" w:cs="CMU Serif Roman"/>
                  <w:lang w:val="es-ES"/>
                </w:rPr>
                <m:t xml:space="preserve">    </m:t>
              </m:r>
              <m:eqArr>
                <m:eqArrPr>
                  <m:ctrlPr>
                    <w:rPr>
                      <w:rFonts w:ascii="Latin Modern Math" w:hAnsi="Latin Modern Math" w:cs="CMU Serif Roman"/>
                      <w:lang w:val="es-ES"/>
                    </w:rPr>
                  </m:ctrlPr>
                </m:eqArrPr>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0,3</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0,1</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0,1-1</m:t>
                          </m:r>
                        </m:sup>
                      </m:sSup>
                      <m:r>
                        <m:rPr>
                          <m:sty m:val="p"/>
                        </m:rPr>
                        <w:rPr>
                          <w:rFonts w:ascii="Latin Modern Math" w:hAnsi="Latin Modern Math" w:cs="CMU Serif Roman"/>
                          <w:lang w:val="es-ES"/>
                        </w:rPr>
                        <m:t xml:space="preserve"> </m:t>
                      </m:r>
                    </m:e>
                  </m:d>
                </m:e>
                <m:e>
                  <m:r>
                    <m:rPr>
                      <m:sty m:val="p"/>
                    </m:rPr>
                    <w:rPr>
                      <w:rFonts w:ascii="Latin Modern Math" w:hAnsi="Latin Modern Math" w:cs="CMU Serif Roman"/>
                      <w:lang w:val="es-ES"/>
                    </w:rPr>
                    <m:t>0,1·</m:t>
                  </m:r>
                  <m:d>
                    <m:dPr>
                      <m:begChr m:val="["/>
                      <m:endChr m:val="]"/>
                      <m:ctrlPr>
                        <w:rPr>
                          <w:rFonts w:ascii="Latin Modern Math" w:hAnsi="Latin Modern Math" w:cs="CMU Serif Roman"/>
                          <w:lang w:val="es-ES"/>
                        </w:rPr>
                      </m:ctrlPr>
                    </m:dPr>
                    <m:e>
                      <m:r>
                        <m:rPr>
                          <m:sty m:val="p"/>
                        </m:rPr>
                        <w:rPr>
                          <w:rFonts w:ascii="Latin Modern Math" w:hAnsi="Latin Modern Math" w:cs="CMU Serif Roman"/>
                          <w:lang w:val="es-ES"/>
                        </w:rPr>
                        <m:t xml:space="preserve"> </m:t>
                      </m:r>
                      <m:sSup>
                        <m:sSupPr>
                          <m:ctrlPr>
                            <w:rPr>
                              <w:rFonts w:ascii="Latin Modern Math" w:hAnsi="Latin Modern Math" w:cs="CMU Serif Roman"/>
                              <w:lang w:val="es-ES"/>
                            </w:rPr>
                          </m:ctrlPr>
                        </m:sSupPr>
                        <m:e>
                          <m:sSup>
                            <m:sSupPr>
                              <m:ctrlPr>
                                <w:rPr>
                                  <w:rFonts w:ascii="Latin Modern Math" w:hAnsi="Latin Modern Math" w:cs="CMU Serif Roman"/>
                                  <w:lang w:val="es-ES"/>
                                </w:rPr>
                              </m:ctrlPr>
                            </m:sSupPr>
                            <m:e>
                              <m:r>
                                <w:rPr>
                                  <w:rFonts w:ascii="Latin Modern Math" w:hAnsi="Latin Modern Math" w:cs="CMU Serif Roman"/>
                                  <w:lang w:val="es-ES"/>
                                </w:rPr>
                                <m:t>k</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0,3</m:t>
                          </m:r>
                        </m:sup>
                      </m:sSup>
                      <m:r>
                        <m:rPr>
                          <m:sty m:val="p"/>
                        </m:rPr>
                        <w:rPr>
                          <w:rFonts w:ascii="Latin Modern Math" w:hAnsi="Latin Modern Math" w:cs="CMU Serif Roman"/>
                          <w:lang w:val="es-ES"/>
                        </w:rPr>
                        <m:t>·</m:t>
                      </m:r>
                      <m:sSup>
                        <m:sSupPr>
                          <m:ctrlPr>
                            <w:rPr>
                              <w:rFonts w:ascii="Latin Modern Math" w:hAnsi="Latin Modern Math" w:cs="CMU Serif Roman"/>
                              <w:lang w:val="es-ES"/>
                            </w:rPr>
                          </m:ctrlPr>
                        </m:sSupPr>
                        <m:e>
                          <m:r>
                            <m:rPr>
                              <m:sty m:val="p"/>
                            </m:rPr>
                            <w:rPr>
                              <w:rFonts w:ascii="Latin Modern Math" w:hAnsi="Latin Modern Math" w:cs="CMU Serif Roman"/>
                              <w:lang w:val="es-ES"/>
                            </w:rPr>
                            <m:t>0,1</m:t>
                          </m:r>
                          <m:sSup>
                            <m:sSupPr>
                              <m:ctrlPr>
                                <w:rPr>
                                  <w:rFonts w:ascii="Latin Modern Math" w:hAnsi="Latin Modern Math" w:cs="CMU Serif Roman"/>
                                  <w:lang w:val="es-ES"/>
                                </w:rPr>
                              </m:ctrlPr>
                            </m:sSupPr>
                            <m:e>
                              <m:r>
                                <w:rPr>
                                  <w:rFonts w:ascii="Latin Modern Math" w:hAnsi="Latin Modern Math" w:cs="CMU Serif Roman"/>
                                  <w:lang w:val="es-ES"/>
                                </w:rPr>
                                <m:t>h</m:t>
                              </m:r>
                            </m:e>
                            <m:sup>
                              <m:r>
                                <m:rPr>
                                  <m:sty m:val="p"/>
                                </m:rPr>
                                <w:rPr>
                                  <w:rFonts w:ascii="Latin Modern Math" w:hAnsi="Latin Modern Math" w:cs="CMU Serif Roman"/>
                                  <w:lang w:val="es-ES"/>
                                </w:rPr>
                                <m:t>*</m:t>
                              </m:r>
                            </m:sup>
                          </m:sSup>
                        </m:e>
                        <m:sup>
                          <m:r>
                            <m:rPr>
                              <m:sty m:val="p"/>
                            </m:rPr>
                            <w:rPr>
                              <w:rFonts w:ascii="Latin Modern Math" w:hAnsi="Latin Modern Math" w:cs="CMU Serif Roman"/>
                              <w:lang w:val="es-ES"/>
                            </w:rPr>
                            <m:t>0,1-1</m:t>
                          </m:r>
                        </m:sup>
                      </m:sSup>
                      <m:r>
                        <m:rPr>
                          <m:sty m:val="p"/>
                        </m:rPr>
                        <w:rPr>
                          <w:rFonts w:ascii="Latin Modern Math" w:hAnsi="Latin Modern Math" w:cs="CMU Serif Roman"/>
                          <w:lang w:val="es-ES"/>
                        </w:rPr>
                        <m:t xml:space="preserve"> </m:t>
                      </m:r>
                    </m:e>
                  </m:d>
                  <m:r>
                    <m:rPr>
                      <m:sty m:val="p"/>
                    </m:rPr>
                    <w:rPr>
                      <w:rFonts w:ascii="Latin Modern Math" w:hAnsi="Latin Modern Math" w:cs="CMU Serif Roman"/>
                      <w:lang w:val="es-ES"/>
                    </w:rPr>
                    <m:t>-</m:t>
                  </m:r>
                  <m:d>
                    <m:dPr>
                      <m:ctrlPr>
                        <w:rPr>
                          <w:rFonts w:ascii="Latin Modern Math" w:hAnsi="Latin Modern Math" w:cs="CMU Serif Roman"/>
                          <w:lang w:val="es-ES"/>
                        </w:rPr>
                      </m:ctrlPr>
                    </m:dPr>
                    <m:e>
                      <m:r>
                        <m:rPr>
                          <m:sty m:val="p"/>
                        </m:rPr>
                        <w:rPr>
                          <w:rFonts w:ascii="Latin Modern Math" w:hAnsi="Latin Modern Math" w:cs="CMU Serif Roman"/>
                          <w:lang w:val="es-ES"/>
                        </w:rPr>
                        <m:t>0,76</m:t>
                      </m:r>
                    </m:e>
                  </m:d>
                </m:e>
              </m:eqArr>
            </m:e>
          </m:d>
        </m:oMath>
      </m:oMathPara>
    </w:p>
    <w:p w14:paraId="5F282781" w14:textId="58F146A1" w:rsidR="00D26D4F" w:rsidRPr="00E92997" w:rsidRDefault="00AE6518" w:rsidP="004E1C02">
      <w:pPr>
        <w:rPr>
          <w:rFonts w:ascii="Latin Modern Math" w:hAnsi="Latin Modern Math" w:cs="CMU Serif Roman"/>
          <w:lang w:val="es-ES"/>
        </w:rPr>
      </w:pPr>
      <w:r w:rsidRPr="00E92997">
        <w:rPr>
          <w:rFonts w:ascii="Latin Modern Math" w:hAnsi="Latin Modern Math" w:cs="CMU Serif Roman"/>
          <w:lang w:val="es-ES"/>
        </w:rPr>
        <w:t>Al final del código de octave adjunto se realiza este cálculo y obtenemos los siguientes autovalores:</w:t>
      </w:r>
      <w:r w:rsidR="004E1C02" w:rsidRPr="00E92997">
        <w:rPr>
          <w:rFonts w:ascii="Latin Modern Math" w:hAnsi="Latin Modern Math" w:cs="CMU Serif Roman"/>
          <w:lang w:val="es-ES"/>
        </w:rPr>
        <w:t xml:space="preserve"> -0.4560 y -0.7600, es decir que, efectivamente, es un punto de equilibrio estable.</w:t>
      </w:r>
    </w:p>
    <w:p w14:paraId="7ACBB462" w14:textId="6CF9F52F" w:rsidR="00AE6518" w:rsidRPr="00E92997" w:rsidRDefault="00026EBE" w:rsidP="00835416">
      <w:pPr>
        <w:rPr>
          <w:rFonts w:ascii="Latin Modern Math" w:hAnsi="Latin Modern Math" w:cs="CMU Serif Roman"/>
          <w:lang w:val="es-ES"/>
        </w:rPr>
      </w:pPr>
      <w:r w:rsidRPr="00E92997">
        <w:rPr>
          <w:rFonts w:ascii="Latin Modern Math" w:hAnsi="Latin Modern Math" w:cs="CMU Serif Roman"/>
          <w:lang w:val="es-ES"/>
        </w:rPr>
        <w:t>Para concluir vamos a probar nuestro modelo con los datos que proveen Mankiw</w:t>
      </w:r>
      <w:r w:rsidR="0062000D">
        <w:rPr>
          <w:rFonts w:ascii="Latin Modern Math" w:hAnsi="Latin Modern Math" w:cs="CMU Serif Roman"/>
          <w:lang w:val="es-ES"/>
        </w:rPr>
        <w:t>,</w:t>
      </w:r>
      <w:r w:rsidRPr="00E92997">
        <w:rPr>
          <w:rFonts w:ascii="Latin Modern Math" w:hAnsi="Latin Modern Math" w:cs="CMU Serif Roman"/>
          <w:lang w:val="es-ES"/>
        </w:rPr>
        <w:t xml:space="preserve"> </w:t>
      </w:r>
      <w:proofErr w:type="spellStart"/>
      <w:r w:rsidRPr="00E92997">
        <w:rPr>
          <w:rFonts w:ascii="Latin Modern Math" w:hAnsi="Latin Modern Math" w:cs="CMU Serif Roman"/>
          <w:lang w:val="es-ES"/>
        </w:rPr>
        <w:t>Romer</w:t>
      </w:r>
      <w:proofErr w:type="spellEnd"/>
      <w:r w:rsidRPr="00E92997">
        <w:rPr>
          <w:rFonts w:ascii="Latin Modern Math" w:hAnsi="Latin Modern Math" w:cs="CMU Serif Roman"/>
          <w:lang w:val="es-ES"/>
        </w:rPr>
        <w:t xml:space="preserve"> &amp; Weil para comparar Argentina y</w:t>
      </w:r>
      <w:r w:rsidR="0062049C" w:rsidRPr="00E92997">
        <w:rPr>
          <w:rFonts w:ascii="Latin Modern Math" w:hAnsi="Latin Modern Math" w:cs="CMU Serif Roman"/>
          <w:lang w:val="es-ES"/>
        </w:rPr>
        <w:t xml:space="preserve"> Estados Unidos, modificando solamente los niveles de ahorro en capital que tenían según los datos del </w:t>
      </w:r>
      <w:proofErr w:type="spellStart"/>
      <w:r w:rsidR="0062049C" w:rsidRPr="00E92997">
        <w:rPr>
          <w:rFonts w:ascii="Latin Modern Math" w:hAnsi="Latin Modern Math" w:cs="CMU Serif Roman"/>
          <w:lang w:val="es-ES"/>
        </w:rPr>
        <w:t>paper</w:t>
      </w:r>
      <w:proofErr w:type="spellEnd"/>
      <w:r w:rsidR="0062049C" w:rsidRPr="00E92997">
        <w:rPr>
          <w:rFonts w:ascii="Latin Modern Math" w:hAnsi="Latin Modern Math" w:cs="CMU Serif Roman"/>
          <w:lang w:val="es-ES"/>
        </w:rPr>
        <w:t xml:space="preserve">. Como vemos, el resultado puede parecer inusual, pero debemos recordar que el modelo asume niveles de ahorro perpetuamente constantes lo cual no es cierto. Precisamente esto </w:t>
      </w:r>
      <w:r w:rsidR="0062000D" w:rsidRPr="00E92997">
        <w:rPr>
          <w:rFonts w:ascii="Latin Modern Math" w:hAnsi="Latin Modern Math" w:cs="CMU Serif Roman"/>
          <w:lang w:val="es-ES"/>
        </w:rPr>
        <w:t>quizás</w:t>
      </w:r>
      <w:r w:rsidR="0062049C" w:rsidRPr="00E92997">
        <w:rPr>
          <w:rFonts w:ascii="Latin Modern Math" w:hAnsi="Latin Modern Math" w:cs="CMU Serif Roman"/>
          <w:lang w:val="es-ES"/>
        </w:rPr>
        <w:t xml:space="preserve"> se pueda </w:t>
      </w:r>
      <w:r w:rsidR="0062049C" w:rsidRPr="00E92997">
        <w:rPr>
          <w:rFonts w:ascii="Latin Modern Math" w:hAnsi="Latin Modern Math" w:cs="CMU Serif Roman"/>
          <w:lang w:val="es-ES"/>
        </w:rPr>
        <w:lastRenderedPageBreak/>
        <w:t xml:space="preserve">explicar porque argentina a comienzo de los 90’ </w:t>
      </w:r>
      <w:r w:rsidR="0062000D" w:rsidRPr="00E92997">
        <w:rPr>
          <w:rFonts w:ascii="Latin Modern Math" w:hAnsi="Latin Modern Math" w:cs="CMU Serif Roman"/>
          <w:lang w:val="es-ES"/>
        </w:rPr>
        <w:t>atravesó</w:t>
      </w:r>
      <w:r w:rsidR="0062049C" w:rsidRPr="00E92997">
        <w:rPr>
          <w:rFonts w:ascii="Latin Modern Math" w:hAnsi="Latin Modern Math" w:cs="CMU Serif Roman"/>
          <w:lang w:val="es-ES"/>
        </w:rPr>
        <w:t xml:space="preserve"> el proceso de convertibilidad y </w:t>
      </w:r>
      <w:r w:rsidR="0062000D" w:rsidRPr="00E92997">
        <w:rPr>
          <w:rFonts w:ascii="Latin Modern Math" w:hAnsi="Latin Modern Math" w:cs="CMU Serif Roman"/>
          <w:lang w:val="es-ES"/>
        </w:rPr>
        <w:t>estabilización</w:t>
      </w:r>
      <w:r w:rsidR="0062049C" w:rsidRPr="00E92997">
        <w:rPr>
          <w:rFonts w:ascii="Latin Modern Math" w:hAnsi="Latin Modern Math" w:cs="CMU Serif Roman"/>
          <w:lang w:val="es-ES"/>
        </w:rPr>
        <w:t xml:space="preserve"> de la </w:t>
      </w:r>
      <w:r w:rsidR="0062000D" w:rsidRPr="00E92997">
        <w:rPr>
          <w:rFonts w:ascii="Latin Modern Math" w:hAnsi="Latin Modern Math" w:cs="CMU Serif Roman"/>
          <w:lang w:val="es-ES"/>
        </w:rPr>
        <w:t>economía</w:t>
      </w:r>
      <w:r w:rsidR="0062049C" w:rsidRPr="00E92997">
        <w:rPr>
          <w:rFonts w:ascii="Latin Modern Math" w:hAnsi="Latin Modern Math" w:cs="CMU Serif Roman"/>
          <w:lang w:val="es-ES"/>
        </w:rPr>
        <w:t xml:space="preserve">, permitiendo el ahorro mientras el producto estaba </w:t>
      </w:r>
      <w:r w:rsidR="0062000D" w:rsidRPr="00E92997">
        <w:rPr>
          <w:rFonts w:ascii="Latin Modern Math" w:hAnsi="Latin Modern Math" w:cs="CMU Serif Roman"/>
          <w:lang w:val="es-ES"/>
        </w:rPr>
        <w:t>comenzando</w:t>
      </w:r>
      <w:r w:rsidR="0062049C" w:rsidRPr="00E92997">
        <w:rPr>
          <w:rFonts w:ascii="Latin Modern Math" w:hAnsi="Latin Modern Math" w:cs="CMU Serif Roman"/>
          <w:lang w:val="es-ES"/>
        </w:rPr>
        <w:t xml:space="preserve"> a crecer luego de estar estancado. Ese nuevo shock de ahorro a una </w:t>
      </w:r>
      <w:r w:rsidR="0062000D" w:rsidRPr="00E92997">
        <w:rPr>
          <w:rFonts w:ascii="Latin Modern Math" w:hAnsi="Latin Modern Math" w:cs="CMU Serif Roman"/>
          <w:lang w:val="es-ES"/>
        </w:rPr>
        <w:t>economía</w:t>
      </w:r>
      <w:r w:rsidR="0062049C" w:rsidRPr="00E92997">
        <w:rPr>
          <w:rFonts w:ascii="Latin Modern Math" w:hAnsi="Latin Modern Math" w:cs="CMU Serif Roman"/>
          <w:lang w:val="es-ES"/>
        </w:rPr>
        <w:t xml:space="preserve"> con poco producto </w:t>
      </w:r>
      <w:r w:rsidR="0062000D" w:rsidRPr="00E92997">
        <w:rPr>
          <w:rFonts w:ascii="Latin Modern Math" w:hAnsi="Latin Modern Math" w:cs="CMU Serif Roman"/>
          <w:lang w:val="es-ES"/>
        </w:rPr>
        <w:t>podría</w:t>
      </w:r>
      <w:r w:rsidR="0062049C" w:rsidRPr="00E92997">
        <w:rPr>
          <w:rFonts w:ascii="Latin Modern Math" w:hAnsi="Latin Modern Math" w:cs="CMU Serif Roman"/>
          <w:lang w:val="es-ES"/>
        </w:rPr>
        <w:t xml:space="preserve"> estar haciendo que parezca que el destino a largo plazo de argentina es uno de mayor riqueza que Estados Unidos. Pero no duro más de diez años esa </w:t>
      </w:r>
      <w:r w:rsidR="0062000D" w:rsidRPr="00E92997">
        <w:rPr>
          <w:rFonts w:ascii="Latin Modern Math" w:hAnsi="Latin Modern Math" w:cs="CMU Serif Roman"/>
          <w:lang w:val="es-ES"/>
        </w:rPr>
        <w:t>situación</w:t>
      </w:r>
      <w:r w:rsidR="0062049C" w:rsidRPr="00E92997">
        <w:rPr>
          <w:rFonts w:ascii="Latin Modern Math" w:hAnsi="Latin Modern Math" w:cs="CMU Serif Roman"/>
          <w:lang w:val="es-ES"/>
        </w:rPr>
        <w:t xml:space="preserve"> de ahorro y </w:t>
      </w:r>
      <w:r w:rsidR="0062000D" w:rsidRPr="00E92997">
        <w:rPr>
          <w:rFonts w:ascii="Latin Modern Math" w:hAnsi="Latin Modern Math" w:cs="CMU Serif Roman"/>
          <w:lang w:val="es-ES"/>
        </w:rPr>
        <w:t>producción</w:t>
      </w:r>
      <w:r w:rsidR="0062049C" w:rsidRPr="00E92997">
        <w:rPr>
          <w:rFonts w:ascii="Latin Modern Math" w:hAnsi="Latin Modern Math" w:cs="CMU Serif Roman"/>
          <w:lang w:val="es-ES"/>
        </w:rPr>
        <w:t xml:space="preserve">, volviendo hoy a niveles </w:t>
      </w:r>
      <w:r w:rsidR="0062000D" w:rsidRPr="00E92997">
        <w:rPr>
          <w:rFonts w:ascii="Latin Modern Math" w:hAnsi="Latin Modern Math" w:cs="CMU Serif Roman"/>
          <w:lang w:val="es-ES"/>
        </w:rPr>
        <w:t>más</w:t>
      </w:r>
      <w:r w:rsidR="0062049C" w:rsidRPr="00E92997">
        <w:rPr>
          <w:rFonts w:ascii="Latin Modern Math" w:hAnsi="Latin Modern Math" w:cs="CMU Serif Roman"/>
          <w:lang w:val="es-ES"/>
        </w:rPr>
        <w:t xml:space="preserve"> similares a los predichos antes de 0,03 por trabajador efectivo. A la vez Estado Unidos no experimento fluctuaciones tan bruscas por lo que su camino </w:t>
      </w:r>
      <w:r w:rsidR="0062000D" w:rsidRPr="00E92997">
        <w:rPr>
          <w:rFonts w:ascii="Latin Modern Math" w:hAnsi="Latin Modern Math" w:cs="CMU Serif Roman"/>
          <w:lang w:val="es-ES"/>
        </w:rPr>
        <w:t>podría</w:t>
      </w:r>
      <w:r w:rsidR="0062049C" w:rsidRPr="00E92997">
        <w:rPr>
          <w:rFonts w:ascii="Latin Modern Math" w:hAnsi="Latin Modern Math" w:cs="CMU Serif Roman"/>
          <w:lang w:val="es-ES"/>
        </w:rPr>
        <w:t xml:space="preserve"> asimilares un poco </w:t>
      </w:r>
      <w:r w:rsidR="0062000D" w:rsidRPr="00E92997">
        <w:rPr>
          <w:rFonts w:ascii="Latin Modern Math" w:hAnsi="Latin Modern Math" w:cs="CMU Serif Roman"/>
          <w:lang w:val="es-ES"/>
        </w:rPr>
        <w:t>más</w:t>
      </w:r>
      <w:r w:rsidR="0062049C" w:rsidRPr="00E92997">
        <w:rPr>
          <w:rFonts w:ascii="Latin Modern Math" w:hAnsi="Latin Modern Math" w:cs="CMU Serif Roman"/>
          <w:lang w:val="es-ES"/>
        </w:rPr>
        <w:t xml:space="preserve"> al supuesto por Solow </w:t>
      </w:r>
      <w:r w:rsidR="0062000D" w:rsidRPr="00E92997">
        <w:rPr>
          <w:rFonts w:ascii="Latin Modern Math" w:hAnsi="Latin Modern Math" w:cs="CMU Serif Roman"/>
          <w:lang w:val="es-ES"/>
        </w:rPr>
        <w:t>e</w:t>
      </w:r>
      <w:r w:rsidR="0062049C" w:rsidRPr="00E92997">
        <w:rPr>
          <w:rFonts w:ascii="Latin Modern Math" w:hAnsi="Latin Modern Math" w:cs="CMU Serif Roman"/>
          <w:lang w:val="es-ES"/>
        </w:rPr>
        <w:t xml:space="preserve"> implicaría el “verdadero” destino a largo plazo del capital en ese país.</w:t>
      </w:r>
      <w:r w:rsidR="00C23284" w:rsidRPr="00E92997">
        <w:rPr>
          <w:rFonts w:ascii="Latin Modern Math" w:hAnsi="Latin Modern Math" w:cs="CMU Serif Roman"/>
          <w:lang w:val="es-ES"/>
        </w:rPr>
        <w:t xml:space="preserve"> Habría que hacer un análisis mucho </w:t>
      </w:r>
      <w:r w:rsidR="0062000D" w:rsidRPr="00E92997">
        <w:rPr>
          <w:rFonts w:ascii="Latin Modern Math" w:hAnsi="Latin Modern Math" w:cs="CMU Serif Roman"/>
          <w:lang w:val="es-ES"/>
        </w:rPr>
        <w:t>más</w:t>
      </w:r>
      <w:r w:rsidR="00C23284" w:rsidRPr="00E92997">
        <w:rPr>
          <w:rFonts w:ascii="Latin Modern Math" w:hAnsi="Latin Modern Math" w:cs="CMU Serif Roman"/>
          <w:lang w:val="es-ES"/>
        </w:rPr>
        <w:t xml:space="preserve"> detallado para comprobar estas suposiciones.</w:t>
      </w:r>
    </w:p>
    <w:p w14:paraId="334393F6" w14:textId="480D5224" w:rsidR="00026EBE" w:rsidRPr="00E92997" w:rsidRDefault="00026EBE" w:rsidP="0062049C">
      <w:pPr>
        <w:jc w:val="center"/>
        <w:rPr>
          <w:rFonts w:ascii="Latin Modern Math" w:hAnsi="Latin Modern Math" w:cs="CMU Serif Roman"/>
          <w:lang w:val="es-ES"/>
        </w:rPr>
      </w:pPr>
      <w:r w:rsidRPr="00E92997">
        <w:rPr>
          <w:rFonts w:ascii="Latin Modern Math" w:hAnsi="Latin Modern Math" w:cs="CMU Serif Roman"/>
          <w:noProof/>
          <w:lang w:val="es-ES"/>
        </w:rPr>
        <w:drawing>
          <wp:inline distT="0" distB="0" distL="0" distR="0" wp14:anchorId="421502FF" wp14:editId="273AF460">
            <wp:extent cx="4821382" cy="2913433"/>
            <wp:effectExtent l="0" t="0" r="5080" b="0"/>
            <wp:docPr id="867919434" name="Picture 1" descr="A graph of 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19434" name="Picture 1" descr="A graph of a graph of a number of points&#10;&#10;Description automatically generated with medium confidence"/>
                    <pic:cNvPicPr/>
                  </pic:nvPicPr>
                  <pic:blipFill>
                    <a:blip r:embed="rId11"/>
                    <a:stretch>
                      <a:fillRect/>
                    </a:stretch>
                  </pic:blipFill>
                  <pic:spPr>
                    <a:xfrm>
                      <a:off x="0" y="0"/>
                      <a:ext cx="4827518" cy="2917141"/>
                    </a:xfrm>
                    <a:prstGeom prst="rect">
                      <a:avLst/>
                    </a:prstGeom>
                  </pic:spPr>
                </pic:pic>
              </a:graphicData>
            </a:graphic>
          </wp:inline>
        </w:drawing>
      </w:r>
    </w:p>
    <w:p w14:paraId="726EF05E" w14:textId="6DBA5D08" w:rsidR="005808CE" w:rsidRPr="00E92997" w:rsidRDefault="005808CE" w:rsidP="005808CE">
      <w:pPr>
        <w:pStyle w:val="Heading1"/>
        <w:rPr>
          <w:rFonts w:ascii="Latin Modern Math" w:hAnsi="Latin Modern Math" w:cs="CMU Serif Roman"/>
          <w:b w:val="0"/>
          <w:bCs w:val="0"/>
          <w:lang w:val="es-ES"/>
        </w:rPr>
      </w:pPr>
      <w:r w:rsidRPr="00E92997">
        <w:rPr>
          <w:rFonts w:ascii="Latin Modern Math" w:hAnsi="Latin Modern Math" w:cs="CMU Serif Roman"/>
          <w:b w:val="0"/>
          <w:bCs w:val="0"/>
          <w:lang w:val="es-ES"/>
        </w:rPr>
        <w:t>Conclusión</w:t>
      </w:r>
    </w:p>
    <w:p w14:paraId="6BEADF5B" w14:textId="1EBAB1D1" w:rsidR="0062049C" w:rsidRPr="00E92997" w:rsidRDefault="00ED0416" w:rsidP="000A4F67">
      <w:pPr>
        <w:rPr>
          <w:rFonts w:ascii="Latin Modern Math" w:hAnsi="Latin Modern Math" w:cs="CMU Serif Roman"/>
          <w:lang w:val="es-ES"/>
        </w:rPr>
      </w:pPr>
      <w:r w:rsidRPr="00E92997">
        <w:rPr>
          <w:rFonts w:ascii="Latin Modern Math" w:hAnsi="Latin Modern Math" w:cs="CMU Serif Roman"/>
          <w:lang w:val="es-ES"/>
        </w:rPr>
        <w:t xml:space="preserve">El enfoque de este trabajo </w:t>
      </w:r>
      <w:r w:rsidR="009B7BB9">
        <w:rPr>
          <w:rFonts w:ascii="Latin Modern Math" w:hAnsi="Latin Modern Math" w:cs="CMU Serif Roman"/>
          <w:lang w:val="es-ES"/>
        </w:rPr>
        <w:t>resalta más las propiedades matemáticas de las teorías de crecimiento neoclásicas</w:t>
      </w:r>
      <w:r w:rsidR="0062049C" w:rsidRPr="00E92997">
        <w:rPr>
          <w:rFonts w:ascii="Latin Modern Math" w:hAnsi="Latin Modern Math" w:cs="CMU Serif Roman"/>
          <w:lang w:val="es-ES"/>
        </w:rPr>
        <w:t xml:space="preserve">. Mankiw, </w:t>
      </w:r>
      <w:proofErr w:type="spellStart"/>
      <w:r w:rsidR="0062049C" w:rsidRPr="00E92997">
        <w:rPr>
          <w:rFonts w:ascii="Latin Modern Math" w:hAnsi="Latin Modern Math" w:cs="CMU Serif Roman"/>
          <w:lang w:val="es-ES"/>
        </w:rPr>
        <w:t>Romer</w:t>
      </w:r>
      <w:proofErr w:type="spellEnd"/>
      <w:r w:rsidR="0062049C" w:rsidRPr="00E92997">
        <w:rPr>
          <w:rFonts w:ascii="Latin Modern Math" w:hAnsi="Latin Modern Math" w:cs="CMU Serif Roman"/>
          <w:lang w:val="es-ES"/>
        </w:rPr>
        <w:t xml:space="preserve"> &amp; Weil, al igual que </w:t>
      </w:r>
      <w:proofErr w:type="spellStart"/>
      <w:r w:rsidR="0062049C" w:rsidRPr="00E92997">
        <w:rPr>
          <w:rFonts w:ascii="Latin Modern Math" w:hAnsi="Latin Modern Math" w:cs="CMU Serif Roman"/>
          <w:lang w:val="es-ES"/>
        </w:rPr>
        <w:t>Acemoglu</w:t>
      </w:r>
      <w:proofErr w:type="spellEnd"/>
      <w:r w:rsidR="0062049C" w:rsidRPr="00E92997">
        <w:rPr>
          <w:rFonts w:ascii="Latin Modern Math" w:hAnsi="Latin Modern Math" w:cs="CMU Serif Roman"/>
          <w:lang w:val="es-ES"/>
        </w:rPr>
        <w:t xml:space="preserve"> cuando presenta este modelo, ponen la gran parte de su empeño en mostrar como sirve para mejorar el </w:t>
      </w:r>
      <m:oMath>
        <m:sSup>
          <m:sSupPr>
            <m:ctrlPr>
              <w:rPr>
                <w:rFonts w:ascii="Latin Modern Math" w:hAnsi="Latin Modern Math" w:cs="CMU Serif Roman"/>
                <w:lang w:val="es-ES"/>
              </w:rPr>
            </m:ctrlPr>
          </m:sSupPr>
          <m:e>
            <m:r>
              <w:rPr>
                <w:rFonts w:ascii="Latin Modern Math" w:hAnsi="Latin Modern Math" w:cs="CMU Serif Roman"/>
                <w:lang w:val="es-ES"/>
              </w:rPr>
              <m:t>R</m:t>
            </m:r>
          </m:e>
          <m:sup>
            <m:r>
              <m:rPr>
                <m:sty m:val="p"/>
              </m:rPr>
              <w:rPr>
                <w:rFonts w:ascii="Latin Modern Math" w:hAnsi="Latin Modern Math" w:cs="CMU Serif Roman"/>
                <w:lang w:val="es-ES"/>
              </w:rPr>
              <m:t>2</m:t>
            </m:r>
          </m:sup>
        </m:sSup>
      </m:oMath>
      <w:r w:rsidR="0062049C" w:rsidRPr="00E92997">
        <w:rPr>
          <w:rFonts w:ascii="Latin Modern Math" w:hAnsi="Latin Modern Math" w:cs="CMU Serif Roman"/>
          <w:lang w:val="es-ES"/>
        </w:rPr>
        <w:t xml:space="preserve"> de la regresión explicando el crecimiento economico diferencial de los paises. Aquí nos centramos en el sistema dinámico </w:t>
      </w:r>
      <w:r w:rsidR="009B7BB9">
        <w:rPr>
          <w:rFonts w:ascii="Latin Modern Math" w:hAnsi="Latin Modern Math" w:cs="CMU Serif Roman"/>
          <w:lang w:val="es-ES"/>
        </w:rPr>
        <w:t xml:space="preserve">que define el </w:t>
      </w:r>
      <w:r w:rsidR="006855A6">
        <w:rPr>
          <w:rFonts w:ascii="Latin Modern Math" w:hAnsi="Latin Modern Math" w:cs="CMU Serif Roman"/>
          <w:lang w:val="es-ES"/>
        </w:rPr>
        <w:t>modelo</w:t>
      </w:r>
      <w:r w:rsidR="0062049C" w:rsidRPr="00E92997">
        <w:rPr>
          <w:rFonts w:ascii="Latin Modern Math" w:hAnsi="Latin Modern Math" w:cs="CMU Serif Roman"/>
          <w:lang w:val="es-ES"/>
        </w:rPr>
        <w:t>, sus propiedades, límites y sus consecuencias.</w:t>
      </w:r>
      <w:r w:rsidR="006855A6">
        <w:rPr>
          <w:rFonts w:ascii="Latin Modern Math" w:hAnsi="Latin Modern Math" w:cs="CMU Serif Roman"/>
          <w:lang w:val="es-ES"/>
        </w:rPr>
        <w:t xml:space="preserve"> Es especialmente relevante dado que la mayor parte del trabajo se ha centrado en el modelo de Solow con una variable de capital y el análisis desde sistemas dinámicos se suele concentrar en el modelo de Ramsey, por ejemplo.</w:t>
      </w:r>
    </w:p>
    <w:p w14:paraId="7967B94B" w14:textId="3DF0C7E1" w:rsidR="000A4F67" w:rsidRPr="00E92997" w:rsidRDefault="0062049C" w:rsidP="000A4F67">
      <w:pPr>
        <w:rPr>
          <w:rFonts w:ascii="Latin Modern Math" w:hAnsi="Latin Modern Math" w:cs="CMU Serif Roman"/>
          <w:lang w:val="es-ES"/>
        </w:rPr>
      </w:pPr>
      <w:r w:rsidRPr="00E92997">
        <w:rPr>
          <w:rFonts w:ascii="Latin Modern Math" w:hAnsi="Latin Modern Math" w:cs="CMU Serif Roman"/>
          <w:lang w:val="es-ES"/>
        </w:rPr>
        <w:t>Este tipo de análisis se puede aplicar</w:t>
      </w:r>
      <w:r w:rsidR="006855A6">
        <w:rPr>
          <w:rFonts w:ascii="Latin Modern Math" w:hAnsi="Latin Modern Math" w:cs="CMU Serif Roman"/>
          <w:lang w:val="es-ES"/>
        </w:rPr>
        <w:t xml:space="preserve"> en otros</w:t>
      </w:r>
      <w:r w:rsidRPr="00E92997">
        <w:rPr>
          <w:rFonts w:ascii="Latin Modern Math" w:hAnsi="Latin Modern Math" w:cs="CMU Serif Roman"/>
          <w:lang w:val="es-ES"/>
        </w:rPr>
        <w:t xml:space="preserve"> como </w:t>
      </w:r>
      <w:r w:rsidR="007C76E8" w:rsidRPr="00E92997">
        <w:rPr>
          <w:rFonts w:ascii="Latin Modern Math" w:hAnsi="Latin Modern Math" w:cs="CMU Serif Roman"/>
          <w:lang w:val="es-ES"/>
        </w:rPr>
        <w:t xml:space="preserve">un </w:t>
      </w:r>
      <w:r w:rsidR="0062000D" w:rsidRPr="00E92997">
        <w:rPr>
          <w:rFonts w:ascii="Latin Modern Math" w:hAnsi="Latin Modern Math" w:cs="CMU Serif Roman"/>
          <w:lang w:val="es-ES"/>
        </w:rPr>
        <w:t>análisis</w:t>
      </w:r>
      <w:r w:rsidR="007C76E8" w:rsidRPr="00E92997">
        <w:rPr>
          <w:rFonts w:ascii="Latin Modern Math" w:hAnsi="Latin Modern Math" w:cs="CMU Serif Roman"/>
          <w:lang w:val="es-ES"/>
        </w:rPr>
        <w:t xml:space="preserve"> de los modelos que buscan </w:t>
      </w:r>
      <w:proofErr w:type="spellStart"/>
      <w:r w:rsidR="007C76E8" w:rsidRPr="00E92997">
        <w:rPr>
          <w:rFonts w:ascii="Latin Modern Math" w:hAnsi="Latin Modern Math" w:cs="CMU Serif Roman"/>
          <w:lang w:val="es-ES"/>
        </w:rPr>
        <w:t>endogeneizar</w:t>
      </w:r>
      <w:proofErr w:type="spellEnd"/>
      <w:r w:rsidR="007C76E8" w:rsidRPr="00E92997">
        <w:rPr>
          <w:rFonts w:ascii="Latin Modern Math" w:hAnsi="Latin Modern Math" w:cs="CMU Serif Roman"/>
          <w:lang w:val="es-ES"/>
        </w:rPr>
        <w:t xml:space="preserve"> ciertos componentes del modelo, como la tecnología y el ahorro (el de Ramsey o de Lucas, por ejemplo)</w:t>
      </w:r>
      <w:r w:rsidR="006855A6">
        <w:rPr>
          <w:rFonts w:ascii="Latin Modern Math" w:hAnsi="Latin Modern Math" w:cs="CMU Serif Roman"/>
          <w:lang w:val="es-ES"/>
        </w:rPr>
        <w:t>, llevando a más variables en el modelo</w:t>
      </w:r>
      <w:r w:rsidR="007C76E8" w:rsidRPr="00E92997">
        <w:rPr>
          <w:rFonts w:ascii="Latin Modern Math" w:hAnsi="Latin Modern Math" w:cs="CMU Serif Roman"/>
          <w:lang w:val="es-ES"/>
        </w:rPr>
        <w:t xml:space="preserve">. Este mismo </w:t>
      </w:r>
      <w:r w:rsidR="007C76E8" w:rsidRPr="00E92997">
        <w:rPr>
          <w:rFonts w:ascii="Latin Modern Math" w:hAnsi="Latin Modern Math" w:cs="CMU Serif Roman"/>
          <w:lang w:val="es-ES"/>
        </w:rPr>
        <w:lastRenderedPageBreak/>
        <w:t xml:space="preserve">sistema </w:t>
      </w:r>
      <w:r w:rsidR="006855A6">
        <w:rPr>
          <w:rFonts w:ascii="Latin Modern Math" w:hAnsi="Latin Modern Math" w:cs="CMU Serif Roman"/>
          <w:lang w:val="es-ES"/>
        </w:rPr>
        <w:t xml:space="preserve">con capital físico y humano </w:t>
      </w:r>
      <w:r w:rsidR="007C76E8" w:rsidRPr="00E92997">
        <w:rPr>
          <w:rFonts w:ascii="Latin Modern Math" w:hAnsi="Latin Modern Math" w:cs="CMU Serif Roman"/>
          <w:lang w:val="es-ES"/>
        </w:rPr>
        <w:t xml:space="preserve">se ha planteado como un sistema aún </w:t>
      </w:r>
      <w:r w:rsidR="0062000D" w:rsidRPr="00E92997">
        <w:rPr>
          <w:rFonts w:ascii="Latin Modern Math" w:hAnsi="Latin Modern Math" w:cs="CMU Serif Roman"/>
          <w:lang w:val="es-ES"/>
        </w:rPr>
        <w:t>más</w:t>
      </w:r>
      <w:r w:rsidR="007C76E8" w:rsidRPr="00E92997">
        <w:rPr>
          <w:rFonts w:ascii="Latin Modern Math" w:hAnsi="Latin Modern Math" w:cs="CMU Serif Roman"/>
          <w:lang w:val="es-ES"/>
        </w:rPr>
        <w:t xml:space="preserve"> </w:t>
      </w:r>
      <w:r w:rsidR="006855A6" w:rsidRPr="00E92997">
        <w:rPr>
          <w:rFonts w:ascii="Latin Modern Math" w:hAnsi="Latin Modern Math" w:cs="CMU Serif Roman"/>
          <w:lang w:val="es-ES"/>
        </w:rPr>
        <w:t>complejo,</w:t>
      </w:r>
      <w:r w:rsidR="007C76E8" w:rsidRPr="00E92997">
        <w:rPr>
          <w:rFonts w:ascii="Latin Modern Math" w:hAnsi="Latin Modern Math" w:cs="CMU Serif Roman"/>
          <w:lang w:val="es-ES"/>
        </w:rPr>
        <w:t xml:space="preserve"> pero quizás más acertado utilizando sistemas dinámicos con </w:t>
      </w:r>
      <w:proofErr w:type="spellStart"/>
      <w:r w:rsidR="007C76E8" w:rsidRPr="0062000D">
        <w:rPr>
          <w:rFonts w:ascii="Latin Modern Math" w:hAnsi="Latin Modern Math" w:cs="CMU Serif Roman"/>
          <w:i/>
          <w:iCs/>
          <w:lang w:val="es-ES"/>
        </w:rPr>
        <w:t>delays</w:t>
      </w:r>
      <w:proofErr w:type="spellEnd"/>
      <w:r w:rsidR="007C76E8" w:rsidRPr="00E92997">
        <w:rPr>
          <w:rFonts w:ascii="Latin Modern Math" w:hAnsi="Latin Modern Math" w:cs="CMU Serif Roman"/>
          <w:lang w:val="es-ES"/>
        </w:rPr>
        <w:t>. Son posibles áreas de más investigación en estos temas que pueden dar más profundidad y rigor a lo que ya se conoce sobre esos modelos.</w:t>
      </w:r>
    </w:p>
    <w:p w14:paraId="12D29FD1" w14:textId="77777777" w:rsidR="003E7029" w:rsidRPr="00E92997" w:rsidRDefault="003E7029">
      <w:pPr>
        <w:spacing w:before="0" w:after="200"/>
        <w:rPr>
          <w:rFonts w:ascii="Latin Modern Math" w:eastAsiaTheme="majorEastAsia" w:hAnsi="Latin Modern Math" w:cs="CMU Serif Roman"/>
          <w:sz w:val="28"/>
          <w:szCs w:val="32"/>
          <w:lang w:val="es-ES"/>
        </w:rPr>
      </w:pPr>
      <w:r w:rsidRPr="00E92997">
        <w:rPr>
          <w:rFonts w:ascii="Latin Modern Math" w:hAnsi="Latin Modern Math" w:cs="CMU Serif Roman"/>
          <w:lang w:val="es-ES"/>
        </w:rPr>
        <w:br w:type="page"/>
      </w:r>
    </w:p>
    <w:p w14:paraId="16A6D823" w14:textId="4DCED51D" w:rsidR="005808CE" w:rsidRPr="00E92997" w:rsidRDefault="005808CE" w:rsidP="00585472">
      <w:pPr>
        <w:pStyle w:val="Heading1"/>
        <w:rPr>
          <w:rFonts w:ascii="Latin Modern Math" w:hAnsi="Latin Modern Math" w:cs="CMU Serif Roman"/>
          <w:b w:val="0"/>
          <w:bCs w:val="0"/>
          <w:lang w:val="es-ES"/>
        </w:rPr>
      </w:pPr>
      <w:r w:rsidRPr="00E92997">
        <w:rPr>
          <w:rFonts w:ascii="Latin Modern Math" w:hAnsi="Latin Modern Math" w:cs="CMU Serif Roman"/>
          <w:b w:val="0"/>
          <w:bCs w:val="0"/>
          <w:lang w:val="es-ES"/>
        </w:rPr>
        <w:lastRenderedPageBreak/>
        <w:t>Bibliografía</w:t>
      </w:r>
    </w:p>
    <w:p w14:paraId="77C6258B" w14:textId="77777777" w:rsidR="000A4F67" w:rsidRPr="00E92997" w:rsidRDefault="00AF69C8" w:rsidP="00AF69C8">
      <w:pPr>
        <w:rPr>
          <w:rFonts w:ascii="Latin Modern Math" w:hAnsi="Latin Modern Math" w:cs="CMU Serif Roman"/>
        </w:rPr>
      </w:pPr>
      <w:r w:rsidRPr="00E92997">
        <w:rPr>
          <w:rFonts w:ascii="Latin Modern Math" w:hAnsi="Latin Modern Math" w:cs="CMU Serif Roman"/>
        </w:rPr>
        <w:t>Acemoglu, D. (2009). Introduction to Modern Economic Growth. Princeton University Press.</w:t>
      </w:r>
    </w:p>
    <w:p w14:paraId="4320878D" w14:textId="2AAB8D43" w:rsidR="00835416" w:rsidRPr="00E92997" w:rsidRDefault="00835416" w:rsidP="00AF69C8">
      <w:pPr>
        <w:rPr>
          <w:rFonts w:ascii="Latin Modern Math" w:hAnsi="Latin Modern Math" w:cs="CMU Serif Roman"/>
          <w:lang w:val="es-ES"/>
        </w:rPr>
      </w:pPr>
      <w:r w:rsidRPr="00E92997">
        <w:rPr>
          <w:rFonts w:ascii="Latin Modern Math" w:hAnsi="Latin Modern Math" w:cs="CMU Serif Roman"/>
          <w:lang w:val="es-ES"/>
        </w:rPr>
        <w:t xml:space="preserve">Baumann, I. &amp; </w:t>
      </w:r>
      <w:proofErr w:type="spellStart"/>
      <w:r w:rsidRPr="00E92997">
        <w:rPr>
          <w:rFonts w:ascii="Latin Modern Math" w:hAnsi="Latin Modern Math" w:cs="CMU Serif Roman"/>
          <w:lang w:val="es-ES"/>
        </w:rPr>
        <w:t>Cohan</w:t>
      </w:r>
      <w:proofErr w:type="spellEnd"/>
      <w:r w:rsidRPr="00E92997">
        <w:rPr>
          <w:rFonts w:ascii="Latin Modern Math" w:hAnsi="Latin Modern Math" w:cs="CMU Serif Roman"/>
          <w:lang w:val="es-ES"/>
        </w:rPr>
        <w:t>, L. (2018) CRECIMIENTO ECONÓMICO, PTF Y PIB POTENCIAL EN ARGENTINA. Ministerio de Hacienda</w:t>
      </w:r>
    </w:p>
    <w:p w14:paraId="0E4ACA35" w14:textId="77777777" w:rsidR="00AF69C8" w:rsidRPr="00E92997" w:rsidRDefault="00AF69C8" w:rsidP="00AF69C8">
      <w:pPr>
        <w:spacing w:before="100" w:beforeAutospacing="1" w:after="100" w:afterAutospacing="1"/>
        <w:rPr>
          <w:rFonts w:ascii="Latin Modern Math" w:hAnsi="Latin Modern Math" w:cs="CMU Serif Roman"/>
        </w:rPr>
      </w:pPr>
      <w:r w:rsidRPr="00E92997">
        <w:rPr>
          <w:rFonts w:ascii="Latin Modern Math" w:hAnsi="Latin Modern Math" w:cs="CMU Serif Roman"/>
        </w:rPr>
        <w:t xml:space="preserve">Campante, F., Sturzenegger, F., &amp; Velasco, A. (2021). Advanced Macroeconomics: An Easy Guide. LSE Press. </w:t>
      </w:r>
      <w:r w:rsidRPr="00E92997">
        <w:rPr>
          <w:rFonts w:ascii="Latin Modern Math" w:hAnsi="Latin Modern Math" w:cs="CMU Serif Roman"/>
        </w:rPr>
        <w:fldChar w:fldCharType="begin"/>
      </w:r>
      <w:r w:rsidRPr="00E92997">
        <w:rPr>
          <w:rFonts w:ascii="Latin Modern Math" w:hAnsi="Latin Modern Math" w:cs="CMU Serif Roman"/>
        </w:rPr>
        <w:instrText>HYPERLINK "https://doi.org/10.31389/lsepress.ame" \t "_new"</w:instrText>
      </w:r>
      <w:r w:rsidRPr="00E92997">
        <w:rPr>
          <w:rFonts w:ascii="Latin Modern Math" w:hAnsi="Latin Modern Math" w:cs="CMU Serif Roman"/>
        </w:rPr>
      </w:r>
      <w:r w:rsidRPr="00E92997">
        <w:rPr>
          <w:rFonts w:ascii="Latin Modern Math" w:hAnsi="Latin Modern Math" w:cs="CMU Serif Roman"/>
        </w:rPr>
        <w:fldChar w:fldCharType="separate"/>
      </w:r>
      <w:r w:rsidRPr="00E92997">
        <w:rPr>
          <w:rFonts w:ascii="Latin Modern Math" w:hAnsi="Latin Modern Math" w:cs="CMU Serif Roman"/>
          <w:color w:val="0000FF"/>
          <w:u w:val="single"/>
        </w:rPr>
        <w:t>https://doi.org/10.31389/lsepress.ame</w:t>
      </w:r>
      <w:r w:rsidRPr="00E92997">
        <w:rPr>
          <w:rFonts w:ascii="Latin Modern Math" w:hAnsi="Latin Modern Math" w:cs="CMU Serif Roman"/>
          <w:color w:val="0000FF"/>
          <w:u w:val="single"/>
        </w:rPr>
        <w:fldChar w:fldCharType="end"/>
      </w:r>
    </w:p>
    <w:p w14:paraId="45DE259D" w14:textId="4C2F5EDB" w:rsidR="00585472" w:rsidRPr="00E92997" w:rsidRDefault="00AF69C8" w:rsidP="00F86191">
      <w:pPr>
        <w:spacing w:before="100" w:beforeAutospacing="1" w:after="100" w:afterAutospacing="1"/>
        <w:rPr>
          <w:rFonts w:ascii="Latin Modern Math" w:hAnsi="Latin Modern Math" w:cs="CMU Serif Roman"/>
        </w:rPr>
      </w:pPr>
      <w:r w:rsidRPr="00E92997">
        <w:rPr>
          <w:rFonts w:ascii="Latin Modern Math" w:hAnsi="Latin Modern Math" w:cs="CMU Serif Roman"/>
        </w:rPr>
        <w:t>Mankiw, N. G., Romer, D., &amp; Weil, D. A. (1992). A Contribution to the Empirics of Economic Growth. The Quarterly Journal of Economics, 107(2), 407–437.</w:t>
      </w:r>
    </w:p>
    <w:p w14:paraId="6920DD28" w14:textId="77708D9E" w:rsidR="006027A9" w:rsidRPr="00E92997" w:rsidRDefault="006027A9" w:rsidP="006027A9">
      <w:pPr>
        <w:spacing w:before="100" w:beforeAutospacing="1" w:after="100" w:afterAutospacing="1"/>
        <w:rPr>
          <w:rFonts w:ascii="Latin Modern Math" w:hAnsi="Latin Modern Math" w:cs="CMU Serif Roman"/>
          <w:lang w:val="es-ES"/>
        </w:rPr>
      </w:pPr>
      <w:proofErr w:type="spellStart"/>
      <w:r w:rsidRPr="00E92997">
        <w:rPr>
          <w:rFonts w:ascii="Latin Modern Math" w:hAnsi="Latin Modern Math" w:cs="CMU Serif Roman"/>
          <w:lang w:val="es-ES"/>
        </w:rPr>
        <w:t>Rezk</w:t>
      </w:r>
      <w:proofErr w:type="spellEnd"/>
      <w:r w:rsidRPr="00E92997">
        <w:rPr>
          <w:rFonts w:ascii="Latin Modern Math" w:hAnsi="Latin Modern Math" w:cs="CMU Serif Roman"/>
          <w:lang w:val="es-ES"/>
        </w:rPr>
        <w:t xml:space="preserve"> </w:t>
      </w:r>
      <w:proofErr w:type="spellStart"/>
      <w:r w:rsidRPr="00E92997">
        <w:rPr>
          <w:rFonts w:ascii="Latin Modern Math" w:hAnsi="Latin Modern Math" w:cs="CMU Serif Roman"/>
          <w:lang w:val="es-ES"/>
        </w:rPr>
        <w:t>Mignon</w:t>
      </w:r>
      <w:proofErr w:type="spellEnd"/>
      <w:r w:rsidRPr="00E92997">
        <w:rPr>
          <w:rFonts w:ascii="Latin Modern Math" w:hAnsi="Latin Modern Math" w:cs="CMU Serif Roman"/>
          <w:lang w:val="es-ES"/>
        </w:rPr>
        <w:t xml:space="preserve"> &amp; Vega (2012) FORMACIÓN DE CAPITAL HUMANO EN ARGENTINA: CONTRIBUCIÓN AL PRODUCTON AL PRODUCTO BRUTO DOMÉSTICO. Universidad Nacional de Córdoba.</w:t>
      </w:r>
    </w:p>
    <w:p w14:paraId="77806306" w14:textId="77777777" w:rsidR="006027A9" w:rsidRPr="00E92997" w:rsidRDefault="006027A9" w:rsidP="006027A9">
      <w:pPr>
        <w:spacing w:before="100" w:beforeAutospacing="1" w:after="100" w:afterAutospacing="1"/>
        <w:rPr>
          <w:rFonts w:ascii="Latin Modern Math" w:hAnsi="Latin Modern Math" w:cs="CMU Serif Roman"/>
          <w:lang w:val="es-ES"/>
        </w:rPr>
      </w:pPr>
    </w:p>
    <w:sectPr w:rsidR="006027A9" w:rsidRPr="00E92997" w:rsidSect="0050683B">
      <w:footerReference w:type="default" r:id="rId12"/>
      <w:pgSz w:w="12240" w:h="15840"/>
      <w:pgMar w:top="1440" w:right="1440" w:bottom="1440" w:left="1440" w:header="720" w:footer="179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7261D" w14:textId="77777777" w:rsidR="0050683B" w:rsidRDefault="0050683B" w:rsidP="00F95255">
      <w:r>
        <w:separator/>
      </w:r>
    </w:p>
  </w:endnote>
  <w:endnote w:type="continuationSeparator" w:id="0">
    <w:p w14:paraId="48AC94D2" w14:textId="77777777" w:rsidR="0050683B" w:rsidRDefault="0050683B"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M Roman 10">
    <w:altName w:val="Calibri"/>
    <w:panose1 w:val="020B0604020202020204"/>
    <w:charset w:val="4D"/>
    <w:family w:val="auto"/>
    <w:notTrueType/>
    <w:pitch w:val="variable"/>
    <w:sig w:usb0="20000007" w:usb1="00000000" w:usb2="00000000" w:usb3="00000000" w:csb0="00000193"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M Mono 10">
    <w:altName w:val="Calibri"/>
    <w:panose1 w:val="020B0604020202020204"/>
    <w:charset w:val="4D"/>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in Modern Math">
    <w:panose1 w:val="02000503000000000000"/>
    <w:charset w:val="4D"/>
    <w:family w:val="auto"/>
    <w:notTrueType/>
    <w:pitch w:val="variable"/>
    <w:sig w:usb0="A00000EF" w:usb1="4201F9EE" w:usb2="02000000" w:usb3="00000000" w:csb0="00000093" w:csb1="00000000"/>
  </w:font>
  <w:font w:name="CMU Serif Roman">
    <w:altName w:val="CMU SERIF ROMAN"/>
    <w:panose1 w:val="02000603000000000000"/>
    <w:charset w:val="00"/>
    <w:family w:val="auto"/>
    <w:pitch w:val="variable"/>
    <w:sig w:usb0="E10002FF" w:usb1="5201E9EB" w:usb2="02020004"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98F7E" w14:textId="77777777" w:rsidR="00367873" w:rsidRDefault="007F2F27" w:rsidP="00F95255">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787EF" w14:textId="77777777" w:rsidR="0050683B" w:rsidRPr="00266D36" w:rsidRDefault="0050683B" w:rsidP="00266D36">
      <w:pPr>
        <w:spacing w:after="0"/>
        <w:rPr>
          <w:sz w:val="18"/>
        </w:rPr>
      </w:pPr>
      <w:r w:rsidRPr="00266D36">
        <w:rPr>
          <w:sz w:val="18"/>
        </w:rPr>
        <w:separator/>
      </w:r>
    </w:p>
  </w:footnote>
  <w:footnote w:type="continuationSeparator" w:id="0">
    <w:p w14:paraId="0D53BFD1" w14:textId="77777777" w:rsidR="0050683B" w:rsidRDefault="0050683B" w:rsidP="00F95255">
      <w:r>
        <w:continuationSeparator/>
      </w:r>
    </w:p>
  </w:footnote>
  <w:footnote w:type="continuationNotice" w:id="1">
    <w:p w14:paraId="4E31ADE0" w14:textId="77777777" w:rsidR="0050683B" w:rsidRDefault="0050683B">
      <w:pPr>
        <w:spacing w:before="0" w:after="0"/>
      </w:pPr>
    </w:p>
  </w:footnote>
  <w:footnote w:id="2">
    <w:p w14:paraId="40ED974D" w14:textId="768EAEBA" w:rsidR="003C690E" w:rsidRPr="00840F76" w:rsidRDefault="003C690E">
      <w:pPr>
        <w:pStyle w:val="FootnoteText"/>
        <w:rPr>
          <w:lang w:val="en-US"/>
        </w:rPr>
      </w:pPr>
      <w:r>
        <w:rPr>
          <w:rStyle w:val="FootnoteReference"/>
        </w:rPr>
        <w:footnoteRef/>
      </w:r>
      <w:r>
        <w:t xml:space="preserve"> </w:t>
      </w:r>
      <w:r w:rsidRPr="00840F76">
        <w:rPr>
          <w:lang w:val="en-US"/>
        </w:rPr>
        <w:t>Keynes escribi</w:t>
      </w:r>
      <w:r w:rsidR="000F629D" w:rsidRPr="00840F76">
        <w:rPr>
          <w:lang w:val="en-US"/>
        </w:rPr>
        <w:t>ó</w:t>
      </w:r>
      <w:r w:rsidRPr="00840F76">
        <w:rPr>
          <w:lang w:val="en-US"/>
        </w:rPr>
        <w:t xml:space="preserve"> en 1923 en </w:t>
      </w:r>
      <w:r>
        <w:rPr>
          <w:rStyle w:val="Emphasis"/>
        </w:rPr>
        <w:t>A Tract on Monetary Reform</w:t>
      </w:r>
      <w:r w:rsidRPr="00840F76">
        <w:rPr>
          <w:lang w:val="en-US"/>
        </w:rPr>
        <w:t xml:space="preserve"> “The long run is a misleading guide to current affairs. In the long run we are all dead”.</w:t>
      </w:r>
    </w:p>
  </w:footnote>
  <w:footnote w:id="3">
    <w:p w14:paraId="3C0458E6" w14:textId="1805F2F2" w:rsidR="003C690E" w:rsidRPr="00840F76" w:rsidRDefault="003C690E">
      <w:pPr>
        <w:pStyle w:val="FootnoteText"/>
        <w:rPr>
          <w:lang w:val="en-US"/>
        </w:rPr>
      </w:pPr>
      <w:r>
        <w:rPr>
          <w:rStyle w:val="FootnoteReference"/>
        </w:rPr>
        <w:footnoteRef/>
      </w:r>
      <w:r>
        <w:t xml:space="preserve"> </w:t>
      </w:r>
      <w:r w:rsidRPr="003C690E">
        <w:t>Robert J. Barro, 1989. "New Classicals and Keynesians, or the Good Guys and the Bad Guys," Swiss Journal of Economics and Statistics (SJES), Swiss Society of Economics and Statistics (SSES), vol. 125(III), pages 263-273</w:t>
      </w:r>
      <w:r w:rsidR="000F629D" w:rsidRPr="00840F76">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92867D1"/>
    <w:multiLevelType w:val="hybridMultilevel"/>
    <w:tmpl w:val="C55CCEAC"/>
    <w:lvl w:ilvl="0" w:tplc="516030A6">
      <w:numFmt w:val="bullet"/>
      <w:lvlText w:val="-"/>
      <w:lvlJc w:val="left"/>
      <w:pPr>
        <w:ind w:left="720" w:hanging="360"/>
      </w:pPr>
      <w:rPr>
        <w:rFonts w:ascii="LM Roman 10" w:eastAsia="Times New Roman" w:hAnsi="LM Roman 10"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4" w15:restartNumberingAfterBreak="0">
    <w:nsid w:val="0FC47F92"/>
    <w:multiLevelType w:val="multilevel"/>
    <w:tmpl w:val="8DE61AAA"/>
    <w:numStyleLink w:val="Enumerate"/>
  </w:abstractNum>
  <w:abstractNum w:abstractNumId="15" w15:restartNumberingAfterBreak="0">
    <w:nsid w:val="13107108"/>
    <w:multiLevelType w:val="multilevel"/>
    <w:tmpl w:val="8DE61AAA"/>
    <w:numStyleLink w:val="Enumerate"/>
  </w:abstractNum>
  <w:abstractNum w:abstractNumId="16"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7"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8" w15:restartNumberingAfterBreak="0">
    <w:nsid w:val="278D7674"/>
    <w:multiLevelType w:val="multilevel"/>
    <w:tmpl w:val="59489428"/>
    <w:numStyleLink w:val="Itemize"/>
  </w:abstractNum>
  <w:abstractNum w:abstractNumId="19"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363C5233"/>
    <w:multiLevelType w:val="multilevel"/>
    <w:tmpl w:val="8DE61AAA"/>
    <w:numStyleLink w:val="Enumerate"/>
  </w:abstractNum>
  <w:abstractNum w:abstractNumId="22" w15:restartNumberingAfterBreak="0">
    <w:nsid w:val="3F2A7AF5"/>
    <w:multiLevelType w:val="multilevel"/>
    <w:tmpl w:val="8DE61AAA"/>
    <w:numStyleLink w:val="Enumerate"/>
  </w:abstractNum>
  <w:abstractNum w:abstractNumId="23" w15:restartNumberingAfterBreak="0">
    <w:nsid w:val="4A237321"/>
    <w:multiLevelType w:val="hybridMultilevel"/>
    <w:tmpl w:val="8EB436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0579E4"/>
    <w:multiLevelType w:val="hybridMultilevel"/>
    <w:tmpl w:val="486A6B0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03152"/>
    <w:multiLevelType w:val="multilevel"/>
    <w:tmpl w:val="59489428"/>
    <w:numStyleLink w:val="Itemize"/>
  </w:abstractNum>
  <w:abstractNum w:abstractNumId="26" w15:restartNumberingAfterBreak="0">
    <w:nsid w:val="5180635D"/>
    <w:multiLevelType w:val="multilevel"/>
    <w:tmpl w:val="8DE61AAA"/>
    <w:numStyleLink w:val="Enumerate"/>
  </w:abstractNum>
  <w:abstractNum w:abstractNumId="27"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DA326C"/>
    <w:multiLevelType w:val="multilevel"/>
    <w:tmpl w:val="8DE61AAA"/>
    <w:numStyleLink w:val="Enumerate"/>
  </w:abstractNum>
  <w:abstractNum w:abstractNumId="29"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0" w15:restartNumberingAfterBreak="0">
    <w:nsid w:val="685A0B31"/>
    <w:multiLevelType w:val="multilevel"/>
    <w:tmpl w:val="8DE61AAA"/>
    <w:numStyleLink w:val="Enumerate"/>
  </w:abstractNum>
  <w:abstractNum w:abstractNumId="31"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71049"/>
    <w:multiLevelType w:val="hybridMultilevel"/>
    <w:tmpl w:val="D9CAD16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485182">
    <w:abstractNumId w:val="0"/>
  </w:num>
  <w:num w:numId="2" w16cid:durableId="72360257">
    <w:abstractNumId w:val="8"/>
  </w:num>
  <w:num w:numId="3" w16cid:durableId="541213506">
    <w:abstractNumId w:val="7"/>
  </w:num>
  <w:num w:numId="4" w16cid:durableId="2090418377">
    <w:abstractNumId w:val="6"/>
  </w:num>
  <w:num w:numId="5" w16cid:durableId="1239825715">
    <w:abstractNumId w:val="5"/>
  </w:num>
  <w:num w:numId="6" w16cid:durableId="1158569770">
    <w:abstractNumId w:val="9"/>
  </w:num>
  <w:num w:numId="7" w16cid:durableId="825901006">
    <w:abstractNumId w:val="4"/>
  </w:num>
  <w:num w:numId="8" w16cid:durableId="2127045578">
    <w:abstractNumId w:val="3"/>
  </w:num>
  <w:num w:numId="9" w16cid:durableId="2047876317">
    <w:abstractNumId w:val="2"/>
  </w:num>
  <w:num w:numId="10" w16cid:durableId="1889414838">
    <w:abstractNumId w:val="1"/>
  </w:num>
  <w:num w:numId="11" w16cid:durableId="1736968932">
    <w:abstractNumId w:val="13"/>
  </w:num>
  <w:num w:numId="12" w16cid:durableId="1936162331">
    <w:abstractNumId w:val="27"/>
  </w:num>
  <w:num w:numId="13" w16cid:durableId="513693662">
    <w:abstractNumId w:val="31"/>
  </w:num>
  <w:num w:numId="14" w16cid:durableId="867645013">
    <w:abstractNumId w:val="19"/>
  </w:num>
  <w:num w:numId="15" w16cid:durableId="555507402">
    <w:abstractNumId w:val="20"/>
  </w:num>
  <w:num w:numId="16" w16cid:durableId="6945731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07310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117771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16266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723930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70029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25675667">
    <w:abstractNumId w:val="17"/>
  </w:num>
  <w:num w:numId="23" w16cid:durableId="1079447644">
    <w:abstractNumId w:val="26"/>
  </w:num>
  <w:num w:numId="24" w16cid:durableId="656037559">
    <w:abstractNumId w:val="30"/>
  </w:num>
  <w:num w:numId="25" w16cid:durableId="600065767">
    <w:abstractNumId w:val="15"/>
  </w:num>
  <w:num w:numId="26" w16cid:durableId="1575896597">
    <w:abstractNumId w:val="10"/>
  </w:num>
  <w:num w:numId="27" w16cid:durableId="1907446282">
    <w:abstractNumId w:val="22"/>
  </w:num>
  <w:num w:numId="28" w16cid:durableId="434135609">
    <w:abstractNumId w:val="11"/>
  </w:num>
  <w:num w:numId="29" w16cid:durableId="1338000378">
    <w:abstractNumId w:val="21"/>
  </w:num>
  <w:num w:numId="30" w16cid:durableId="1418164156">
    <w:abstractNumId w:val="16"/>
  </w:num>
  <w:num w:numId="31" w16cid:durableId="1487280557">
    <w:abstractNumId w:val="18"/>
  </w:num>
  <w:num w:numId="32" w16cid:durableId="1136263303">
    <w:abstractNumId w:val="28"/>
  </w:num>
  <w:num w:numId="33" w16cid:durableId="839346420">
    <w:abstractNumId w:val="14"/>
  </w:num>
  <w:num w:numId="34" w16cid:durableId="971599707">
    <w:abstractNumId w:val="25"/>
  </w:num>
  <w:num w:numId="35" w16cid:durableId="334499617">
    <w:abstractNumId w:val="12"/>
  </w:num>
  <w:num w:numId="36" w16cid:durableId="412624183">
    <w:abstractNumId w:val="32"/>
  </w:num>
  <w:num w:numId="37" w16cid:durableId="1468431532">
    <w:abstractNumId w:val="24"/>
  </w:num>
  <w:num w:numId="38" w16cid:durableId="2025354556">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289"/>
    <w:rsid w:val="00003BCD"/>
    <w:rsid w:val="00011C8B"/>
    <w:rsid w:val="000158C5"/>
    <w:rsid w:val="000209D9"/>
    <w:rsid w:val="00020E34"/>
    <w:rsid w:val="00024A01"/>
    <w:rsid w:val="00026EBE"/>
    <w:rsid w:val="000274BC"/>
    <w:rsid w:val="0003303E"/>
    <w:rsid w:val="000400AC"/>
    <w:rsid w:val="000402E6"/>
    <w:rsid w:val="000450EA"/>
    <w:rsid w:val="00045561"/>
    <w:rsid w:val="00055BE0"/>
    <w:rsid w:val="00060D8F"/>
    <w:rsid w:val="0006225D"/>
    <w:rsid w:val="000700CD"/>
    <w:rsid w:val="0007014F"/>
    <w:rsid w:val="00074843"/>
    <w:rsid w:val="00085515"/>
    <w:rsid w:val="000862D6"/>
    <w:rsid w:val="00093E6B"/>
    <w:rsid w:val="000A4F67"/>
    <w:rsid w:val="000B1242"/>
    <w:rsid w:val="000B54D5"/>
    <w:rsid w:val="000C0687"/>
    <w:rsid w:val="000D4A65"/>
    <w:rsid w:val="000E1125"/>
    <w:rsid w:val="000E3162"/>
    <w:rsid w:val="000E41EF"/>
    <w:rsid w:val="000F1988"/>
    <w:rsid w:val="000F39FA"/>
    <w:rsid w:val="000F629D"/>
    <w:rsid w:val="00100616"/>
    <w:rsid w:val="00103579"/>
    <w:rsid w:val="001104BB"/>
    <w:rsid w:val="0011280B"/>
    <w:rsid w:val="00127797"/>
    <w:rsid w:val="00134007"/>
    <w:rsid w:val="00142C52"/>
    <w:rsid w:val="00146E32"/>
    <w:rsid w:val="001508E1"/>
    <w:rsid w:val="00154D1E"/>
    <w:rsid w:val="0016540F"/>
    <w:rsid w:val="00174DB4"/>
    <w:rsid w:val="001765C9"/>
    <w:rsid w:val="00181923"/>
    <w:rsid w:val="00187B71"/>
    <w:rsid w:val="00193D99"/>
    <w:rsid w:val="00195655"/>
    <w:rsid w:val="001A0D54"/>
    <w:rsid w:val="001A50E8"/>
    <w:rsid w:val="001A549C"/>
    <w:rsid w:val="001C2A6B"/>
    <w:rsid w:val="001C5AC3"/>
    <w:rsid w:val="001D1671"/>
    <w:rsid w:val="001D67B9"/>
    <w:rsid w:val="001D7CFA"/>
    <w:rsid w:val="001E0697"/>
    <w:rsid w:val="001E449B"/>
    <w:rsid w:val="001E58C7"/>
    <w:rsid w:val="0020348B"/>
    <w:rsid w:val="0021065C"/>
    <w:rsid w:val="00214848"/>
    <w:rsid w:val="0022003E"/>
    <w:rsid w:val="002216D4"/>
    <w:rsid w:val="002232C2"/>
    <w:rsid w:val="002345B1"/>
    <w:rsid w:val="00234F5D"/>
    <w:rsid w:val="00241913"/>
    <w:rsid w:val="00244680"/>
    <w:rsid w:val="0025067D"/>
    <w:rsid w:val="00253246"/>
    <w:rsid w:val="002575BF"/>
    <w:rsid w:val="00260E85"/>
    <w:rsid w:val="00266D36"/>
    <w:rsid w:val="0027203A"/>
    <w:rsid w:val="00273838"/>
    <w:rsid w:val="0027493B"/>
    <w:rsid w:val="00274AA0"/>
    <w:rsid w:val="002770C5"/>
    <w:rsid w:val="002802C2"/>
    <w:rsid w:val="00280D31"/>
    <w:rsid w:val="0029271B"/>
    <w:rsid w:val="00293CAE"/>
    <w:rsid w:val="002942EA"/>
    <w:rsid w:val="002B01E2"/>
    <w:rsid w:val="002B7288"/>
    <w:rsid w:val="002D4A38"/>
    <w:rsid w:val="002E1C63"/>
    <w:rsid w:val="002E4D3A"/>
    <w:rsid w:val="002E690C"/>
    <w:rsid w:val="002F0333"/>
    <w:rsid w:val="002F6CAD"/>
    <w:rsid w:val="00300F7C"/>
    <w:rsid w:val="003209C7"/>
    <w:rsid w:val="00322C54"/>
    <w:rsid w:val="00325CD9"/>
    <w:rsid w:val="00330D62"/>
    <w:rsid w:val="003450B4"/>
    <w:rsid w:val="003575C3"/>
    <w:rsid w:val="003625D5"/>
    <w:rsid w:val="00367873"/>
    <w:rsid w:val="0037688D"/>
    <w:rsid w:val="00376DBA"/>
    <w:rsid w:val="00382F6C"/>
    <w:rsid w:val="00387765"/>
    <w:rsid w:val="003909C8"/>
    <w:rsid w:val="00397432"/>
    <w:rsid w:val="003A604E"/>
    <w:rsid w:val="003A729C"/>
    <w:rsid w:val="003B12A9"/>
    <w:rsid w:val="003B2920"/>
    <w:rsid w:val="003C108A"/>
    <w:rsid w:val="003C1BD2"/>
    <w:rsid w:val="003C4A2F"/>
    <w:rsid w:val="003C690E"/>
    <w:rsid w:val="003D3FB6"/>
    <w:rsid w:val="003D5EC4"/>
    <w:rsid w:val="003E176B"/>
    <w:rsid w:val="003E2C91"/>
    <w:rsid w:val="003E7029"/>
    <w:rsid w:val="003F1F34"/>
    <w:rsid w:val="003F708E"/>
    <w:rsid w:val="004017E6"/>
    <w:rsid w:val="00401834"/>
    <w:rsid w:val="004032A2"/>
    <w:rsid w:val="00413FB4"/>
    <w:rsid w:val="00417E8B"/>
    <w:rsid w:val="00433D1D"/>
    <w:rsid w:val="00433E07"/>
    <w:rsid w:val="004437ED"/>
    <w:rsid w:val="004470BC"/>
    <w:rsid w:val="0045016A"/>
    <w:rsid w:val="0045017A"/>
    <w:rsid w:val="004538E0"/>
    <w:rsid w:val="00453D4E"/>
    <w:rsid w:val="00461FE3"/>
    <w:rsid w:val="00462042"/>
    <w:rsid w:val="004636B6"/>
    <w:rsid w:val="00467E62"/>
    <w:rsid w:val="00470512"/>
    <w:rsid w:val="00474226"/>
    <w:rsid w:val="00481A18"/>
    <w:rsid w:val="00481FAD"/>
    <w:rsid w:val="00486EDB"/>
    <w:rsid w:val="00491AF7"/>
    <w:rsid w:val="0049432C"/>
    <w:rsid w:val="004C02A9"/>
    <w:rsid w:val="004C0BE2"/>
    <w:rsid w:val="004C4F34"/>
    <w:rsid w:val="004C7CC0"/>
    <w:rsid w:val="004C7D29"/>
    <w:rsid w:val="004D1C07"/>
    <w:rsid w:val="004E1C02"/>
    <w:rsid w:val="004E29B3"/>
    <w:rsid w:val="004E4931"/>
    <w:rsid w:val="004E5DA1"/>
    <w:rsid w:val="004F2788"/>
    <w:rsid w:val="004F4D38"/>
    <w:rsid w:val="004F5441"/>
    <w:rsid w:val="004F6EA7"/>
    <w:rsid w:val="00503777"/>
    <w:rsid w:val="0050683B"/>
    <w:rsid w:val="00513EE2"/>
    <w:rsid w:val="00517672"/>
    <w:rsid w:val="0052276F"/>
    <w:rsid w:val="0052459C"/>
    <w:rsid w:val="005432C5"/>
    <w:rsid w:val="0054615C"/>
    <w:rsid w:val="00552928"/>
    <w:rsid w:val="00554839"/>
    <w:rsid w:val="00564D90"/>
    <w:rsid w:val="005655A8"/>
    <w:rsid w:val="00567772"/>
    <w:rsid w:val="00573F65"/>
    <w:rsid w:val="00574032"/>
    <w:rsid w:val="005808CE"/>
    <w:rsid w:val="00581F70"/>
    <w:rsid w:val="00585472"/>
    <w:rsid w:val="00586305"/>
    <w:rsid w:val="00590D07"/>
    <w:rsid w:val="00597EA9"/>
    <w:rsid w:val="005B455C"/>
    <w:rsid w:val="005C26B0"/>
    <w:rsid w:val="005C48E6"/>
    <w:rsid w:val="005D5C13"/>
    <w:rsid w:val="005D68B9"/>
    <w:rsid w:val="005E02C6"/>
    <w:rsid w:val="005E051A"/>
    <w:rsid w:val="005E3CD7"/>
    <w:rsid w:val="005E4867"/>
    <w:rsid w:val="005F5915"/>
    <w:rsid w:val="00601FA3"/>
    <w:rsid w:val="006027A9"/>
    <w:rsid w:val="00615E80"/>
    <w:rsid w:val="0062000D"/>
    <w:rsid w:val="0062049C"/>
    <w:rsid w:val="00623814"/>
    <w:rsid w:val="00627D84"/>
    <w:rsid w:val="00630729"/>
    <w:rsid w:val="00635D4E"/>
    <w:rsid w:val="00636C28"/>
    <w:rsid w:val="0064047B"/>
    <w:rsid w:val="00640F79"/>
    <w:rsid w:val="00642E66"/>
    <w:rsid w:val="006633CC"/>
    <w:rsid w:val="00677A3F"/>
    <w:rsid w:val="00680D55"/>
    <w:rsid w:val="00683989"/>
    <w:rsid w:val="00684889"/>
    <w:rsid w:val="006855A6"/>
    <w:rsid w:val="0069539F"/>
    <w:rsid w:val="00695595"/>
    <w:rsid w:val="0069662B"/>
    <w:rsid w:val="00697B2C"/>
    <w:rsid w:val="006A13C0"/>
    <w:rsid w:val="006B2D5D"/>
    <w:rsid w:val="006B4B43"/>
    <w:rsid w:val="006B657A"/>
    <w:rsid w:val="006C004E"/>
    <w:rsid w:val="006C04DC"/>
    <w:rsid w:val="006C0640"/>
    <w:rsid w:val="006D1026"/>
    <w:rsid w:val="00706795"/>
    <w:rsid w:val="00712366"/>
    <w:rsid w:val="007177D7"/>
    <w:rsid w:val="007272B9"/>
    <w:rsid w:val="00727BC4"/>
    <w:rsid w:val="00727CBC"/>
    <w:rsid w:val="007470F8"/>
    <w:rsid w:val="0075082A"/>
    <w:rsid w:val="00751216"/>
    <w:rsid w:val="00751AA6"/>
    <w:rsid w:val="00752C4A"/>
    <w:rsid w:val="00752C82"/>
    <w:rsid w:val="00755218"/>
    <w:rsid w:val="0075640E"/>
    <w:rsid w:val="00756B76"/>
    <w:rsid w:val="00775C8E"/>
    <w:rsid w:val="00784AB4"/>
    <w:rsid w:val="00784D58"/>
    <w:rsid w:val="007876F5"/>
    <w:rsid w:val="00787C96"/>
    <w:rsid w:val="0079198D"/>
    <w:rsid w:val="0079324A"/>
    <w:rsid w:val="00794832"/>
    <w:rsid w:val="007A689E"/>
    <w:rsid w:val="007A6D8A"/>
    <w:rsid w:val="007B2249"/>
    <w:rsid w:val="007B2D34"/>
    <w:rsid w:val="007B541F"/>
    <w:rsid w:val="007B55FC"/>
    <w:rsid w:val="007C11BC"/>
    <w:rsid w:val="007C76E8"/>
    <w:rsid w:val="007D463C"/>
    <w:rsid w:val="007F2070"/>
    <w:rsid w:val="007F27DB"/>
    <w:rsid w:val="007F2F27"/>
    <w:rsid w:val="007F5476"/>
    <w:rsid w:val="007F5F0E"/>
    <w:rsid w:val="00802E3A"/>
    <w:rsid w:val="00810072"/>
    <w:rsid w:val="00814777"/>
    <w:rsid w:val="008217B3"/>
    <w:rsid w:val="008226AD"/>
    <w:rsid w:val="00824069"/>
    <w:rsid w:val="00830B80"/>
    <w:rsid w:val="0083212F"/>
    <w:rsid w:val="00835416"/>
    <w:rsid w:val="00840F76"/>
    <w:rsid w:val="008577A5"/>
    <w:rsid w:val="00864DB2"/>
    <w:rsid w:val="008729C3"/>
    <w:rsid w:val="00882F9C"/>
    <w:rsid w:val="00883E30"/>
    <w:rsid w:val="00891B45"/>
    <w:rsid w:val="00892550"/>
    <w:rsid w:val="008A3368"/>
    <w:rsid w:val="008A55A8"/>
    <w:rsid w:val="008A56F7"/>
    <w:rsid w:val="008A654D"/>
    <w:rsid w:val="008B47E0"/>
    <w:rsid w:val="008C6F4B"/>
    <w:rsid w:val="008D2C2C"/>
    <w:rsid w:val="008D6863"/>
    <w:rsid w:val="008D7B31"/>
    <w:rsid w:val="008E1CF8"/>
    <w:rsid w:val="008F2C61"/>
    <w:rsid w:val="008F75A6"/>
    <w:rsid w:val="0090445E"/>
    <w:rsid w:val="009133D6"/>
    <w:rsid w:val="00920289"/>
    <w:rsid w:val="00923E89"/>
    <w:rsid w:val="00923E96"/>
    <w:rsid w:val="0094121F"/>
    <w:rsid w:val="00960ABB"/>
    <w:rsid w:val="0096779F"/>
    <w:rsid w:val="009831BF"/>
    <w:rsid w:val="0098378D"/>
    <w:rsid w:val="0099211F"/>
    <w:rsid w:val="009967C8"/>
    <w:rsid w:val="009A170A"/>
    <w:rsid w:val="009A2A9D"/>
    <w:rsid w:val="009B0E3B"/>
    <w:rsid w:val="009B0ED9"/>
    <w:rsid w:val="009B649E"/>
    <w:rsid w:val="009B79D5"/>
    <w:rsid w:val="009B7BB9"/>
    <w:rsid w:val="009D07EF"/>
    <w:rsid w:val="009D41FB"/>
    <w:rsid w:val="009E108D"/>
    <w:rsid w:val="009F2759"/>
    <w:rsid w:val="00A011E0"/>
    <w:rsid w:val="00A06A1D"/>
    <w:rsid w:val="00A10FCB"/>
    <w:rsid w:val="00A144D1"/>
    <w:rsid w:val="00A17C26"/>
    <w:rsid w:val="00A20262"/>
    <w:rsid w:val="00A2577F"/>
    <w:rsid w:val="00A32984"/>
    <w:rsid w:val="00A35F3C"/>
    <w:rsid w:val="00A36110"/>
    <w:rsid w:val="00A509AA"/>
    <w:rsid w:val="00A50ADA"/>
    <w:rsid w:val="00A67452"/>
    <w:rsid w:val="00A70274"/>
    <w:rsid w:val="00A7608A"/>
    <w:rsid w:val="00A90F40"/>
    <w:rsid w:val="00A922F9"/>
    <w:rsid w:val="00A94366"/>
    <w:rsid w:val="00A945CF"/>
    <w:rsid w:val="00A95EE8"/>
    <w:rsid w:val="00AA11C5"/>
    <w:rsid w:val="00AB0692"/>
    <w:rsid w:val="00AB25FB"/>
    <w:rsid w:val="00AD3F25"/>
    <w:rsid w:val="00AE1832"/>
    <w:rsid w:val="00AE38AA"/>
    <w:rsid w:val="00AE5261"/>
    <w:rsid w:val="00AE60B4"/>
    <w:rsid w:val="00AE6518"/>
    <w:rsid w:val="00AF3739"/>
    <w:rsid w:val="00AF49AB"/>
    <w:rsid w:val="00AF62F2"/>
    <w:rsid w:val="00AF69C8"/>
    <w:rsid w:val="00B030A8"/>
    <w:rsid w:val="00B05256"/>
    <w:rsid w:val="00B2038D"/>
    <w:rsid w:val="00B21E27"/>
    <w:rsid w:val="00B26BA2"/>
    <w:rsid w:val="00B30467"/>
    <w:rsid w:val="00B47CBC"/>
    <w:rsid w:val="00B6435B"/>
    <w:rsid w:val="00B66B89"/>
    <w:rsid w:val="00B672E3"/>
    <w:rsid w:val="00B677AD"/>
    <w:rsid w:val="00B82E41"/>
    <w:rsid w:val="00B86B75"/>
    <w:rsid w:val="00B90428"/>
    <w:rsid w:val="00B94C09"/>
    <w:rsid w:val="00B955E5"/>
    <w:rsid w:val="00B97119"/>
    <w:rsid w:val="00BA6AA6"/>
    <w:rsid w:val="00BB611A"/>
    <w:rsid w:val="00BC48D5"/>
    <w:rsid w:val="00BD253A"/>
    <w:rsid w:val="00BE61E3"/>
    <w:rsid w:val="00BE6D69"/>
    <w:rsid w:val="00BF633D"/>
    <w:rsid w:val="00C01380"/>
    <w:rsid w:val="00C07CD8"/>
    <w:rsid w:val="00C111DC"/>
    <w:rsid w:val="00C2083A"/>
    <w:rsid w:val="00C23284"/>
    <w:rsid w:val="00C26B72"/>
    <w:rsid w:val="00C357BC"/>
    <w:rsid w:val="00C36279"/>
    <w:rsid w:val="00C4317C"/>
    <w:rsid w:val="00C45EE9"/>
    <w:rsid w:val="00C45F66"/>
    <w:rsid w:val="00C50711"/>
    <w:rsid w:val="00C52D8A"/>
    <w:rsid w:val="00C60566"/>
    <w:rsid w:val="00C61480"/>
    <w:rsid w:val="00C62DCC"/>
    <w:rsid w:val="00C804D2"/>
    <w:rsid w:val="00C84A08"/>
    <w:rsid w:val="00C94089"/>
    <w:rsid w:val="00C951DC"/>
    <w:rsid w:val="00CA73D2"/>
    <w:rsid w:val="00CB5908"/>
    <w:rsid w:val="00CB6C75"/>
    <w:rsid w:val="00CB7FB4"/>
    <w:rsid w:val="00CC72CD"/>
    <w:rsid w:val="00CD2734"/>
    <w:rsid w:val="00CD5E3C"/>
    <w:rsid w:val="00CF57EF"/>
    <w:rsid w:val="00CF5891"/>
    <w:rsid w:val="00D12BC2"/>
    <w:rsid w:val="00D16953"/>
    <w:rsid w:val="00D25CC5"/>
    <w:rsid w:val="00D26D4F"/>
    <w:rsid w:val="00D347DF"/>
    <w:rsid w:val="00D34848"/>
    <w:rsid w:val="00D34B63"/>
    <w:rsid w:val="00D36013"/>
    <w:rsid w:val="00D43D75"/>
    <w:rsid w:val="00D46F1E"/>
    <w:rsid w:val="00D60E87"/>
    <w:rsid w:val="00D61E04"/>
    <w:rsid w:val="00D62916"/>
    <w:rsid w:val="00D6661F"/>
    <w:rsid w:val="00D9705B"/>
    <w:rsid w:val="00DB12D1"/>
    <w:rsid w:val="00DD47FE"/>
    <w:rsid w:val="00DE0E0E"/>
    <w:rsid w:val="00DE6579"/>
    <w:rsid w:val="00E017CE"/>
    <w:rsid w:val="00E121C9"/>
    <w:rsid w:val="00E1602C"/>
    <w:rsid w:val="00E20672"/>
    <w:rsid w:val="00E23978"/>
    <w:rsid w:val="00E315A3"/>
    <w:rsid w:val="00E41067"/>
    <w:rsid w:val="00E41D38"/>
    <w:rsid w:val="00E519BC"/>
    <w:rsid w:val="00E526C4"/>
    <w:rsid w:val="00E55A9D"/>
    <w:rsid w:val="00E675E4"/>
    <w:rsid w:val="00E714AE"/>
    <w:rsid w:val="00E83EFE"/>
    <w:rsid w:val="00E859B2"/>
    <w:rsid w:val="00E8649C"/>
    <w:rsid w:val="00E92997"/>
    <w:rsid w:val="00EA3A17"/>
    <w:rsid w:val="00EB7732"/>
    <w:rsid w:val="00ED02E2"/>
    <w:rsid w:val="00ED0416"/>
    <w:rsid w:val="00ED0A56"/>
    <w:rsid w:val="00ED4779"/>
    <w:rsid w:val="00EE3C52"/>
    <w:rsid w:val="00F001C1"/>
    <w:rsid w:val="00F040BE"/>
    <w:rsid w:val="00F10149"/>
    <w:rsid w:val="00F14277"/>
    <w:rsid w:val="00F2315F"/>
    <w:rsid w:val="00F27D47"/>
    <w:rsid w:val="00F4112C"/>
    <w:rsid w:val="00F44C0B"/>
    <w:rsid w:val="00F535DE"/>
    <w:rsid w:val="00F616DE"/>
    <w:rsid w:val="00F664EA"/>
    <w:rsid w:val="00F67C34"/>
    <w:rsid w:val="00F721EA"/>
    <w:rsid w:val="00F758DD"/>
    <w:rsid w:val="00F86191"/>
    <w:rsid w:val="00F86B44"/>
    <w:rsid w:val="00F87CED"/>
    <w:rsid w:val="00F95255"/>
    <w:rsid w:val="00F95C2A"/>
    <w:rsid w:val="00FA6643"/>
    <w:rsid w:val="00FB253C"/>
    <w:rsid w:val="00FB7B56"/>
    <w:rsid w:val="00FC0B1B"/>
    <w:rsid w:val="00FC261B"/>
    <w:rsid w:val="00FC601B"/>
    <w:rsid w:val="00FD3DC0"/>
    <w:rsid w:val="00FD56BA"/>
    <w:rsid w:val="00FD7CE2"/>
    <w:rsid w:val="00FE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83935"/>
  <w15:docId w15:val="{3FD9DDE3-C59E-E047-BA66-38686AA5A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E176B"/>
    <w:pPr>
      <w:spacing w:before="120" w:after="120"/>
    </w:pPr>
    <w:rPr>
      <w:rFonts w:eastAsia="Times New Roman" w:cs="Times New Roman"/>
      <w:lang w:val="en-AR"/>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after="36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 w:val="right" w:pos="936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 w:val="right" w:pos="936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ind w:left="360"/>
      <w:contextualSpacing/>
    </w:pPr>
  </w:style>
  <w:style w:type="paragraph" w:styleId="ListContinue2">
    <w:name w:val="List Continue 2"/>
    <w:basedOn w:val="Normal"/>
    <w:uiPriority w:val="99"/>
    <w:semiHidden/>
    <w:unhideWhenUsed/>
    <w:rsid w:val="004C02A9"/>
    <w:pPr>
      <w:ind w:left="720"/>
      <w:contextualSpacing/>
    </w:pPr>
  </w:style>
  <w:style w:type="paragraph" w:styleId="ListContinue3">
    <w:name w:val="List Continue 3"/>
    <w:basedOn w:val="Normal"/>
    <w:uiPriority w:val="99"/>
    <w:semiHidden/>
    <w:unhideWhenUsed/>
    <w:rsid w:val="004C02A9"/>
    <w:pPr>
      <w:ind w:left="1080"/>
      <w:contextualSpacing/>
    </w:pPr>
  </w:style>
  <w:style w:type="paragraph" w:styleId="ListContinue4">
    <w:name w:val="List Continue 4"/>
    <w:basedOn w:val="Normal"/>
    <w:uiPriority w:val="99"/>
    <w:semiHidden/>
    <w:unhideWhenUsed/>
    <w:rsid w:val="004C02A9"/>
    <w:pPr>
      <w:ind w:left="1440"/>
      <w:contextualSpacing/>
    </w:pPr>
  </w:style>
  <w:style w:type="paragraph" w:styleId="ListContinue5">
    <w:name w:val="List Continue 5"/>
    <w:basedOn w:val="Normal"/>
    <w:uiPriority w:val="99"/>
    <w:semiHidden/>
    <w:unhideWhenUsed/>
    <w:rsid w:val="004C02A9"/>
    <w:pPr>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NormalWeb">
    <w:name w:val="Normal (Web)"/>
    <w:basedOn w:val="Normal"/>
    <w:uiPriority w:val="99"/>
    <w:unhideWhenUsed/>
    <w:rsid w:val="00AF69C8"/>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AF69C8"/>
    <w:rPr>
      <w:i/>
      <w:iCs/>
    </w:rPr>
  </w:style>
  <w:style w:type="paragraph" w:styleId="HTMLPreformatted">
    <w:name w:val="HTML Preformatted"/>
    <w:basedOn w:val="Normal"/>
    <w:link w:val="HTMLPreformattedChar"/>
    <w:uiPriority w:val="99"/>
    <w:unhideWhenUsed/>
    <w:rsid w:val="0004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450EA"/>
    <w:rPr>
      <w:rFonts w:ascii="Courier New" w:eastAsia="Times New Roman" w:hAnsi="Courier New" w:cs="Courier New"/>
      <w:sz w:val="20"/>
      <w:szCs w:val="20"/>
      <w:lang w:val="en-AR"/>
    </w:rPr>
  </w:style>
  <w:style w:type="character" w:styleId="HTMLCode">
    <w:name w:val="HTML Code"/>
    <w:basedOn w:val="DefaultParagraphFont"/>
    <w:uiPriority w:val="99"/>
    <w:semiHidden/>
    <w:unhideWhenUsed/>
    <w:rsid w:val="000450EA"/>
    <w:rPr>
      <w:rFonts w:ascii="Courier New" w:eastAsia="Times New Roman" w:hAnsi="Courier New" w:cs="Courier New"/>
      <w:sz w:val="20"/>
      <w:szCs w:val="20"/>
    </w:rPr>
  </w:style>
  <w:style w:type="paragraph" w:styleId="Revision">
    <w:name w:val="Revision"/>
    <w:hidden/>
    <w:uiPriority w:val="99"/>
    <w:semiHidden/>
    <w:rsid w:val="00280D31"/>
    <w:pPr>
      <w:spacing w:after="0"/>
    </w:pPr>
    <w:rPr>
      <w:rFonts w:eastAsia="Times New Roman" w:cs="Times New Roman"/>
      <w:lang w:val="en-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6720">
      <w:bodyDiv w:val="1"/>
      <w:marLeft w:val="0"/>
      <w:marRight w:val="0"/>
      <w:marTop w:val="0"/>
      <w:marBottom w:val="0"/>
      <w:divBdr>
        <w:top w:val="none" w:sz="0" w:space="0" w:color="auto"/>
        <w:left w:val="none" w:sz="0" w:space="0" w:color="auto"/>
        <w:bottom w:val="none" w:sz="0" w:space="0" w:color="auto"/>
        <w:right w:val="none" w:sz="0" w:space="0" w:color="auto"/>
      </w:divBdr>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062406035">
      <w:bodyDiv w:val="1"/>
      <w:marLeft w:val="0"/>
      <w:marRight w:val="0"/>
      <w:marTop w:val="0"/>
      <w:marBottom w:val="0"/>
      <w:divBdr>
        <w:top w:val="none" w:sz="0" w:space="0" w:color="auto"/>
        <w:left w:val="none" w:sz="0" w:space="0" w:color="auto"/>
        <w:bottom w:val="none" w:sz="0" w:space="0" w:color="auto"/>
        <w:right w:val="none" w:sz="0" w:space="0" w:color="auto"/>
      </w:divBdr>
      <w:divsChild>
        <w:div w:id="1536189442">
          <w:marLeft w:val="0"/>
          <w:marRight w:val="0"/>
          <w:marTop w:val="0"/>
          <w:marBottom w:val="0"/>
          <w:divBdr>
            <w:top w:val="none" w:sz="0" w:space="0" w:color="auto"/>
            <w:left w:val="none" w:sz="0" w:space="0" w:color="auto"/>
            <w:bottom w:val="none" w:sz="0" w:space="0" w:color="auto"/>
            <w:right w:val="none" w:sz="0" w:space="0" w:color="auto"/>
          </w:divBdr>
          <w:divsChild>
            <w:div w:id="424302450">
              <w:marLeft w:val="0"/>
              <w:marRight w:val="0"/>
              <w:marTop w:val="0"/>
              <w:marBottom w:val="0"/>
              <w:divBdr>
                <w:top w:val="none" w:sz="0" w:space="0" w:color="auto"/>
                <w:left w:val="none" w:sz="0" w:space="0" w:color="auto"/>
                <w:bottom w:val="none" w:sz="0" w:space="0" w:color="auto"/>
                <w:right w:val="none" w:sz="0" w:space="0" w:color="auto"/>
              </w:divBdr>
              <w:divsChild>
                <w:div w:id="16754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5036">
      <w:bodyDiv w:val="1"/>
      <w:marLeft w:val="0"/>
      <w:marRight w:val="0"/>
      <w:marTop w:val="0"/>
      <w:marBottom w:val="0"/>
      <w:divBdr>
        <w:top w:val="none" w:sz="0" w:space="0" w:color="auto"/>
        <w:left w:val="none" w:sz="0" w:space="0" w:color="auto"/>
        <w:bottom w:val="none" w:sz="0" w:space="0" w:color="auto"/>
        <w:right w:val="none" w:sz="0" w:space="0" w:color="auto"/>
      </w:divBdr>
      <w:divsChild>
        <w:div w:id="614560911">
          <w:marLeft w:val="0"/>
          <w:marRight w:val="0"/>
          <w:marTop w:val="0"/>
          <w:marBottom w:val="0"/>
          <w:divBdr>
            <w:top w:val="none" w:sz="0" w:space="0" w:color="auto"/>
            <w:left w:val="none" w:sz="0" w:space="0" w:color="auto"/>
            <w:bottom w:val="none" w:sz="0" w:space="0" w:color="auto"/>
            <w:right w:val="none" w:sz="0" w:space="0" w:color="auto"/>
          </w:divBdr>
        </w:div>
      </w:divsChild>
    </w:div>
    <w:div w:id="1289505164">
      <w:bodyDiv w:val="1"/>
      <w:marLeft w:val="0"/>
      <w:marRight w:val="0"/>
      <w:marTop w:val="0"/>
      <w:marBottom w:val="0"/>
      <w:divBdr>
        <w:top w:val="none" w:sz="0" w:space="0" w:color="auto"/>
        <w:left w:val="none" w:sz="0" w:space="0" w:color="auto"/>
        <w:bottom w:val="none" w:sz="0" w:space="0" w:color="auto"/>
        <w:right w:val="none" w:sz="0" w:space="0" w:color="auto"/>
      </w:divBdr>
    </w:div>
    <w:div w:id="1306398274">
      <w:bodyDiv w:val="1"/>
      <w:marLeft w:val="0"/>
      <w:marRight w:val="0"/>
      <w:marTop w:val="0"/>
      <w:marBottom w:val="0"/>
      <w:divBdr>
        <w:top w:val="none" w:sz="0" w:space="0" w:color="auto"/>
        <w:left w:val="none" w:sz="0" w:space="0" w:color="auto"/>
        <w:bottom w:val="none" w:sz="0" w:space="0" w:color="auto"/>
        <w:right w:val="none" w:sz="0" w:space="0" w:color="auto"/>
      </w:divBdr>
    </w:div>
    <w:div w:id="1530870080">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edelopez/Library/CloudStorage/OneDrive-Personal/Documents/Custom%20Office%20Templates/WordTeX%20Mac%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1A298A4AE8464BAF1713943E05A4CD"/>
        <w:category>
          <w:name w:val="General"/>
          <w:gallery w:val="placeholder"/>
        </w:category>
        <w:types>
          <w:type w:val="bbPlcHdr"/>
        </w:types>
        <w:behaviors>
          <w:behavior w:val="content"/>
        </w:behaviors>
        <w:guid w:val="{316F0CA6-1CA7-D549-94C4-794490946196}"/>
      </w:docPartPr>
      <w:docPartBody>
        <w:p w:rsidR="00067C64" w:rsidRDefault="00067C64">
          <w:pPr>
            <w:pStyle w:val="F81A298A4AE8464BAF1713943E05A4CD"/>
          </w:pPr>
          <w:r>
            <w:t>Document Title</w:t>
          </w:r>
        </w:p>
      </w:docPartBody>
    </w:docPart>
    <w:docPart>
      <w:docPartPr>
        <w:name w:val="A3DFF7E6E0AEA747BC50DDBB3E850A4A"/>
        <w:category>
          <w:name w:val="General"/>
          <w:gallery w:val="placeholder"/>
        </w:category>
        <w:types>
          <w:type w:val="bbPlcHdr"/>
        </w:types>
        <w:behaviors>
          <w:behavior w:val="content"/>
        </w:behaviors>
        <w:guid w:val="{14B22773-1BEC-F248-BD8D-209CACFBBC24}"/>
      </w:docPartPr>
      <w:docPartBody>
        <w:p w:rsidR="00067C64" w:rsidRDefault="00067C64">
          <w:pPr>
            <w:pStyle w:val="A3DFF7E6E0AEA747BC50DDBB3E850A4A"/>
          </w:pPr>
          <w:r>
            <w:t>Author One</w:t>
          </w:r>
        </w:p>
      </w:docPartBody>
    </w:docPart>
    <w:docPart>
      <w:docPartPr>
        <w:name w:val="F4D247B493A3C24C98CED217C09B304B"/>
        <w:category>
          <w:name w:val="General"/>
          <w:gallery w:val="placeholder"/>
        </w:category>
        <w:types>
          <w:type w:val="bbPlcHdr"/>
        </w:types>
        <w:behaviors>
          <w:behavior w:val="content"/>
        </w:behaviors>
        <w:guid w:val="{F0554D73-B61C-8E45-9A14-649871B6CAC8}"/>
      </w:docPartPr>
      <w:docPartBody>
        <w:p w:rsidR="00067C64" w:rsidRDefault="00067C64">
          <w:pPr>
            <w:pStyle w:val="F4D247B493A3C24C98CED217C09B304B"/>
          </w:pPr>
          <w:r>
            <w:t>Section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M Roman 10">
    <w:altName w:val="Calibri"/>
    <w:panose1 w:val="020B0604020202020204"/>
    <w:charset w:val="4D"/>
    <w:family w:val="auto"/>
    <w:notTrueType/>
    <w:pitch w:val="variable"/>
    <w:sig w:usb0="20000007" w:usb1="00000000" w:usb2="00000000" w:usb3="00000000" w:csb0="00000193"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M Mono 10">
    <w:altName w:val="Calibri"/>
    <w:panose1 w:val="020B0604020202020204"/>
    <w:charset w:val="4D"/>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in Modern Math">
    <w:panose1 w:val="02000503000000000000"/>
    <w:charset w:val="4D"/>
    <w:family w:val="auto"/>
    <w:notTrueType/>
    <w:pitch w:val="variable"/>
    <w:sig w:usb0="A00000EF" w:usb1="4201F9EE" w:usb2="02000000" w:usb3="00000000" w:csb0="00000093" w:csb1="00000000"/>
  </w:font>
  <w:font w:name="CMU Serif Roman">
    <w:altName w:val="CMU SERIF ROMAN"/>
    <w:panose1 w:val="02000603000000000000"/>
    <w:charset w:val="00"/>
    <w:family w:val="auto"/>
    <w:pitch w:val="variable"/>
    <w:sig w:usb0="E10002FF" w:usb1="5201E9EB" w:usb2="02020004" w:usb3="00000000" w:csb0="0000019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D16"/>
    <w:rsid w:val="00067C64"/>
    <w:rsid w:val="00291C14"/>
    <w:rsid w:val="004C1D16"/>
    <w:rsid w:val="00F67C5F"/>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1A298A4AE8464BAF1713943E05A4CD">
    <w:name w:val="F81A298A4AE8464BAF1713943E05A4CD"/>
  </w:style>
  <w:style w:type="character" w:styleId="PlaceholderText">
    <w:name w:val="Placeholder Text"/>
    <w:basedOn w:val="DefaultParagraphFont"/>
    <w:uiPriority w:val="99"/>
    <w:unhideWhenUsed/>
    <w:rsid w:val="00291C14"/>
    <w:rPr>
      <w:color w:val="808080"/>
    </w:rPr>
  </w:style>
  <w:style w:type="paragraph" w:customStyle="1" w:styleId="A3DFF7E6E0AEA747BC50DDBB3E850A4A">
    <w:name w:val="A3DFF7E6E0AEA747BC50DDBB3E850A4A"/>
  </w:style>
  <w:style w:type="paragraph" w:customStyle="1" w:styleId="F4D247B493A3C24C98CED217C09B304B">
    <w:name w:val="F4D247B493A3C24C98CED217C09B30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60FD-C940-8E4E-A281-48A52918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Mac Template.dotx</Template>
  <TotalTime>209</TotalTime>
  <Pages>14</Pages>
  <Words>2969</Words>
  <Characters>16927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Federico López</dc:creator>
  <cp:keywords/>
  <dc:description/>
  <cp:lastModifiedBy>Federico Lopez</cp:lastModifiedBy>
  <cp:revision>150</cp:revision>
  <cp:lastPrinted>2024-03-28T21:20:00Z</cp:lastPrinted>
  <dcterms:created xsi:type="dcterms:W3CDTF">2024-02-07T20:22:00Z</dcterms:created>
  <dcterms:modified xsi:type="dcterms:W3CDTF">2024-03-28T21:23:00Z</dcterms:modified>
</cp:coreProperties>
</file>